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F8F4" w14:textId="77777777" w:rsidR="00365484" w:rsidRPr="002A76E7" w:rsidRDefault="007355B1" w:rsidP="00365484">
      <w:pPr>
        <w:jc w:val="center"/>
        <w:rPr>
          <w:rFonts w:cs="Arial"/>
        </w:rPr>
      </w:pPr>
      <w:r w:rsidRPr="002A76E7">
        <w:rPr>
          <w:rFonts w:cs="Arial"/>
          <w:noProof/>
        </w:rPr>
        <w:drawing>
          <wp:inline distT="0" distB="0" distL="0" distR="0" wp14:anchorId="0C82655D" wp14:editId="5A39B924">
            <wp:extent cx="1390650" cy="94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5484" w:rsidRPr="002A76E7">
        <w:rPr>
          <w:rFonts w:cs="Arial"/>
          <w:snapToGrid w:val="0"/>
        </w:rPr>
        <w:br w:type="textWrapping" w:clear="all"/>
      </w:r>
    </w:p>
    <w:p w14:paraId="0C547B24" w14:textId="77777777" w:rsidR="005E64CE" w:rsidRPr="002A76E7" w:rsidRDefault="005E64CE" w:rsidP="005E64CE">
      <w:pPr>
        <w:rPr>
          <w:rFonts w:cs="Arial"/>
        </w:rPr>
      </w:pPr>
    </w:p>
    <w:p w14:paraId="2004C708" w14:textId="77777777" w:rsidR="002279BD" w:rsidRPr="002A76E7" w:rsidRDefault="002279BD" w:rsidP="002279BD">
      <w:pPr>
        <w:spacing w:before="240"/>
        <w:rPr>
          <w:rFonts w:cs="Arial"/>
          <w:iCs/>
          <w:color w:val="800000"/>
          <w:sz w:val="28"/>
        </w:rPr>
      </w:pPr>
    </w:p>
    <w:p w14:paraId="72544529" w14:textId="77777777" w:rsidR="002279BD" w:rsidRPr="002A76E7" w:rsidRDefault="002279BD" w:rsidP="002279BD">
      <w:pPr>
        <w:spacing w:before="240"/>
        <w:rPr>
          <w:rFonts w:cs="Arial"/>
          <w:iCs/>
          <w:color w:val="800000"/>
          <w:sz w:val="28"/>
        </w:rPr>
      </w:pPr>
    </w:p>
    <w:p w14:paraId="25EE2C22" w14:textId="77777777" w:rsidR="002279BD" w:rsidRPr="002A76E7" w:rsidRDefault="002279BD" w:rsidP="002279BD">
      <w:pPr>
        <w:spacing w:before="240"/>
        <w:rPr>
          <w:rFonts w:cs="Arial"/>
          <w:iCs/>
          <w:color w:val="800000"/>
          <w:sz w:val="28"/>
        </w:rPr>
      </w:pPr>
    </w:p>
    <w:p w14:paraId="3D1FE01B" w14:textId="77777777" w:rsidR="002279BD" w:rsidRPr="002A76E7" w:rsidRDefault="002279BD" w:rsidP="005E64CE">
      <w:pPr>
        <w:spacing w:before="240"/>
        <w:jc w:val="center"/>
        <w:rPr>
          <w:rFonts w:cs="Arial"/>
          <w:iCs/>
          <w:color w:val="800000"/>
          <w:sz w:val="28"/>
        </w:rPr>
      </w:pPr>
    </w:p>
    <w:p w14:paraId="0AE537CA" w14:textId="363FF900" w:rsidR="005E64CE" w:rsidRPr="002A76E7" w:rsidRDefault="6D72D8E2" w:rsidP="6FB6520A">
      <w:pPr>
        <w:spacing w:before="240" w:line="360" w:lineRule="auto"/>
        <w:jc w:val="center"/>
        <w:rPr>
          <w:rFonts w:cs="Arial"/>
          <w:b/>
          <w:bCs/>
          <w:i/>
          <w:iCs/>
          <w:color w:val="AC0000"/>
          <w:spacing w:val="40"/>
          <w:sz w:val="28"/>
          <w:szCs w:val="28"/>
        </w:rPr>
      </w:pPr>
      <w:bookmarkStart w:id="0" w:name="_Hlk11074107"/>
      <w:r w:rsidRPr="6FB6520A">
        <w:rPr>
          <w:rFonts w:cs="Arial"/>
          <w:b/>
          <w:bCs/>
          <w:i/>
          <w:iCs/>
          <w:color w:val="AC0000"/>
          <w:sz w:val="28"/>
          <w:szCs w:val="28"/>
        </w:rPr>
        <w:t>Angular With ASP.NET Core Web API</w:t>
      </w:r>
    </w:p>
    <w:bookmarkEnd w:id="0"/>
    <w:p w14:paraId="1699FAE8" w14:textId="710305B1" w:rsidR="005E64CE" w:rsidRPr="002A76E7" w:rsidRDefault="003D24A1" w:rsidP="00AF70F7">
      <w:pPr>
        <w:spacing w:before="240" w:line="360" w:lineRule="auto"/>
        <w:jc w:val="center"/>
        <w:rPr>
          <w:rFonts w:cs="Arial"/>
          <w:b/>
          <w:color w:val="AC0000"/>
          <w:spacing w:val="40"/>
          <w:sz w:val="40"/>
          <w:lang w:val="en-AU"/>
        </w:rPr>
      </w:pPr>
      <w:r w:rsidRPr="002A76E7">
        <w:rPr>
          <w:rFonts w:cs="Arial"/>
          <w:b/>
          <w:color w:val="AC0000"/>
          <w:spacing w:val="40"/>
          <w:sz w:val="40"/>
          <w:lang w:val="en-AU"/>
        </w:rPr>
        <w:t>Training</w:t>
      </w:r>
      <w:r w:rsidR="00E13D49" w:rsidRPr="002A76E7">
        <w:rPr>
          <w:rFonts w:cs="Arial"/>
          <w:b/>
          <w:color w:val="AC0000"/>
          <w:spacing w:val="40"/>
          <w:sz w:val="40"/>
          <w:lang w:val="en-AU"/>
        </w:rPr>
        <w:t xml:space="preserve"> Assignments</w:t>
      </w:r>
      <w:r w:rsidRPr="002A76E7">
        <w:rPr>
          <w:rFonts w:cs="Arial"/>
          <w:b/>
          <w:color w:val="AC0000"/>
          <w:spacing w:val="40"/>
          <w:sz w:val="40"/>
          <w:lang w:val="en-AU"/>
        </w:rPr>
        <w:t xml:space="preserve"> </w:t>
      </w:r>
    </w:p>
    <w:p w14:paraId="2C3B4470" w14:textId="77777777" w:rsidR="005E64CE" w:rsidRPr="002A76E7" w:rsidRDefault="005E64CE" w:rsidP="005E64CE">
      <w:pPr>
        <w:rPr>
          <w:rFonts w:cs="Arial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119"/>
        <w:gridCol w:w="3324"/>
      </w:tblGrid>
      <w:tr w:rsidR="005E64CE" w:rsidRPr="002A76E7" w14:paraId="7DB0FE24" w14:textId="77777777" w:rsidTr="00C35833">
        <w:trPr>
          <w:jc w:val="center"/>
        </w:trPr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78BD5254" w14:textId="77777777" w:rsidR="005E64CE" w:rsidRPr="002A76E7" w:rsidRDefault="007355B1" w:rsidP="00730E39">
            <w:pPr>
              <w:pStyle w:val="HeadingLv1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bCs w:val="0"/>
                <w:color w:val="auto"/>
              </w:rPr>
              <w:t xml:space="preserve">Document </w:t>
            </w:r>
            <w:r w:rsidR="005E64CE" w:rsidRPr="002A76E7">
              <w:rPr>
                <w:rFonts w:ascii="Arial" w:hAnsi="Arial" w:cs="Arial"/>
                <w:bCs w:val="0"/>
                <w:color w:val="auto"/>
              </w:rPr>
              <w:t>Code</w:t>
            </w:r>
          </w:p>
        </w:tc>
        <w:tc>
          <w:tcPr>
            <w:tcW w:w="332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</w:tcPr>
          <w:p w14:paraId="120C51F6" w14:textId="77777777" w:rsidR="005E64CE" w:rsidRPr="002A76E7" w:rsidRDefault="007355B1" w:rsidP="00730E39">
            <w:pPr>
              <w:pStyle w:val="HeadingLv2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color w:val="auto"/>
              </w:rPr>
              <w:t>25e-BM/HR/HDCV/FSOFT</w:t>
            </w:r>
          </w:p>
        </w:tc>
      </w:tr>
      <w:tr w:rsidR="005E64CE" w:rsidRPr="002A76E7" w14:paraId="7731F15E" w14:textId="77777777" w:rsidTr="00C35833">
        <w:trPr>
          <w:jc w:val="center"/>
        </w:trPr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</w:tcPr>
          <w:p w14:paraId="0A1298A0" w14:textId="77777777" w:rsidR="005E64CE" w:rsidRPr="002A76E7" w:rsidRDefault="00730E39" w:rsidP="00730E39">
            <w:pPr>
              <w:pStyle w:val="HeadingLv1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bCs w:val="0"/>
                <w:color w:val="auto"/>
              </w:rPr>
              <w:t>Version</w:t>
            </w:r>
          </w:p>
        </w:tc>
        <w:tc>
          <w:tcPr>
            <w:tcW w:w="33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D9D9D9"/>
          </w:tcPr>
          <w:p w14:paraId="0675FB2F" w14:textId="77777777" w:rsidR="005E64CE" w:rsidRPr="002A76E7" w:rsidRDefault="007355B1" w:rsidP="00730E39">
            <w:pPr>
              <w:pStyle w:val="HeadingLv2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bCs/>
                <w:color w:val="auto"/>
              </w:rPr>
              <w:t>1.1</w:t>
            </w:r>
          </w:p>
        </w:tc>
      </w:tr>
      <w:tr w:rsidR="005E64CE" w:rsidRPr="002A76E7" w14:paraId="3B2AE191" w14:textId="77777777" w:rsidTr="00C35833">
        <w:trPr>
          <w:jc w:val="center"/>
        </w:trPr>
        <w:tc>
          <w:tcPr>
            <w:tcW w:w="311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D9D9D9"/>
          </w:tcPr>
          <w:p w14:paraId="5205A54C" w14:textId="77777777" w:rsidR="005E64CE" w:rsidRPr="002A76E7" w:rsidRDefault="005E64CE" w:rsidP="00171177">
            <w:pPr>
              <w:pStyle w:val="HeadingLv1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bCs w:val="0"/>
                <w:color w:val="auto"/>
              </w:rPr>
              <w:t xml:space="preserve">Effective </w:t>
            </w:r>
            <w:r w:rsidR="00171177" w:rsidRPr="002A76E7">
              <w:rPr>
                <w:rFonts w:ascii="Arial" w:hAnsi="Arial" w:cs="Arial"/>
                <w:bCs w:val="0"/>
                <w:color w:val="auto"/>
              </w:rPr>
              <w:t>D</w:t>
            </w:r>
            <w:r w:rsidRPr="002A76E7">
              <w:rPr>
                <w:rFonts w:ascii="Arial" w:hAnsi="Arial" w:cs="Arial"/>
                <w:bCs w:val="0"/>
                <w:color w:val="auto"/>
              </w:rPr>
              <w:t>ate</w:t>
            </w:r>
          </w:p>
        </w:tc>
        <w:tc>
          <w:tcPr>
            <w:tcW w:w="332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D9D9D9"/>
          </w:tcPr>
          <w:p w14:paraId="3DA34214" w14:textId="77777777" w:rsidR="005E64CE" w:rsidRPr="002A76E7" w:rsidRDefault="007355B1" w:rsidP="00730E39">
            <w:pPr>
              <w:pStyle w:val="HeadingLv2"/>
              <w:ind w:left="0"/>
              <w:jc w:val="center"/>
              <w:rPr>
                <w:rFonts w:ascii="Arial" w:hAnsi="Arial" w:cs="Arial"/>
                <w:color w:val="auto"/>
              </w:rPr>
            </w:pPr>
            <w:r w:rsidRPr="002A76E7">
              <w:rPr>
                <w:rFonts w:ascii="Arial" w:hAnsi="Arial" w:cs="Arial"/>
                <w:bCs/>
                <w:color w:val="auto"/>
              </w:rPr>
              <w:t>20/11/2012</w:t>
            </w:r>
          </w:p>
        </w:tc>
      </w:tr>
    </w:tbl>
    <w:p w14:paraId="771C4B84" w14:textId="77777777" w:rsidR="005E64CE" w:rsidRPr="002A76E7" w:rsidRDefault="005E64CE" w:rsidP="005E64CE">
      <w:pPr>
        <w:pStyle w:val="NormalText"/>
        <w:rPr>
          <w:rFonts w:ascii="Arial" w:hAnsi="Arial" w:cs="Arial"/>
        </w:rPr>
      </w:pPr>
    </w:p>
    <w:p w14:paraId="138A10F9" w14:textId="77777777" w:rsidR="005E64CE" w:rsidRPr="002A76E7" w:rsidRDefault="005E64CE" w:rsidP="005E64CE">
      <w:pPr>
        <w:rPr>
          <w:rFonts w:cs="Arial"/>
          <w:color w:val="000000"/>
        </w:rPr>
      </w:pPr>
    </w:p>
    <w:p w14:paraId="32B9EA6A" w14:textId="77777777" w:rsidR="005E64CE" w:rsidRPr="002A76E7" w:rsidRDefault="005E64CE" w:rsidP="005E64CE">
      <w:pPr>
        <w:pStyle w:val="CommentText"/>
        <w:rPr>
          <w:rFonts w:ascii="Arial" w:hAnsi="Arial" w:cs="Arial"/>
        </w:rPr>
      </w:pPr>
    </w:p>
    <w:p w14:paraId="2162A2B3" w14:textId="77777777" w:rsidR="005E64CE" w:rsidRPr="002A76E7" w:rsidRDefault="005E64CE" w:rsidP="005E64CE">
      <w:pPr>
        <w:jc w:val="center"/>
        <w:rPr>
          <w:rFonts w:cs="Arial"/>
          <w:bCs/>
        </w:rPr>
      </w:pPr>
    </w:p>
    <w:p w14:paraId="60087DB9" w14:textId="77777777" w:rsidR="005E64CE" w:rsidRPr="002A76E7" w:rsidRDefault="005E64CE" w:rsidP="005E64CE">
      <w:pPr>
        <w:jc w:val="center"/>
        <w:rPr>
          <w:rFonts w:cs="Arial"/>
          <w:bCs/>
        </w:rPr>
      </w:pPr>
    </w:p>
    <w:p w14:paraId="40CC1419" w14:textId="77777777" w:rsidR="002279BD" w:rsidRPr="002A76E7" w:rsidRDefault="002279BD" w:rsidP="005E64CE">
      <w:pPr>
        <w:jc w:val="center"/>
        <w:rPr>
          <w:rFonts w:cs="Arial"/>
          <w:bCs/>
        </w:rPr>
      </w:pPr>
    </w:p>
    <w:p w14:paraId="702BE084" w14:textId="77777777" w:rsidR="002279BD" w:rsidRPr="002A76E7" w:rsidRDefault="002279BD" w:rsidP="005E64CE">
      <w:pPr>
        <w:jc w:val="center"/>
        <w:rPr>
          <w:rFonts w:cs="Arial"/>
          <w:bCs/>
        </w:rPr>
      </w:pPr>
    </w:p>
    <w:p w14:paraId="5E511532" w14:textId="77777777" w:rsidR="005E64CE" w:rsidRDefault="005E64CE" w:rsidP="002279BD">
      <w:pPr>
        <w:rPr>
          <w:rFonts w:cs="Arial"/>
          <w:bCs/>
        </w:rPr>
      </w:pPr>
    </w:p>
    <w:p w14:paraId="1711AB25" w14:textId="77777777" w:rsidR="008D082D" w:rsidRDefault="008D082D" w:rsidP="002279BD">
      <w:pPr>
        <w:rPr>
          <w:rFonts w:cs="Arial"/>
          <w:bCs/>
        </w:rPr>
      </w:pPr>
    </w:p>
    <w:p w14:paraId="678F5F16" w14:textId="77777777" w:rsidR="008D082D" w:rsidRDefault="008D082D" w:rsidP="002279BD">
      <w:pPr>
        <w:rPr>
          <w:rFonts w:cs="Arial"/>
          <w:bCs/>
        </w:rPr>
      </w:pPr>
    </w:p>
    <w:p w14:paraId="630E1914" w14:textId="77777777" w:rsidR="008D082D" w:rsidRDefault="008D082D" w:rsidP="002279BD">
      <w:pPr>
        <w:rPr>
          <w:rFonts w:cs="Arial"/>
          <w:bCs/>
        </w:rPr>
      </w:pPr>
    </w:p>
    <w:p w14:paraId="223B8BB5" w14:textId="77777777" w:rsidR="008D082D" w:rsidRDefault="008D082D" w:rsidP="002279BD">
      <w:pPr>
        <w:rPr>
          <w:rFonts w:cs="Arial"/>
          <w:bCs/>
        </w:rPr>
      </w:pPr>
    </w:p>
    <w:p w14:paraId="6E4F86D1" w14:textId="77777777" w:rsidR="008D082D" w:rsidRDefault="008D082D" w:rsidP="002279BD">
      <w:pPr>
        <w:rPr>
          <w:rFonts w:cs="Arial"/>
          <w:bCs/>
        </w:rPr>
      </w:pPr>
    </w:p>
    <w:p w14:paraId="5976B204" w14:textId="77777777" w:rsidR="008D082D" w:rsidRDefault="008D082D" w:rsidP="002279BD">
      <w:pPr>
        <w:rPr>
          <w:rFonts w:cs="Arial"/>
          <w:bCs/>
        </w:rPr>
      </w:pPr>
    </w:p>
    <w:p w14:paraId="1B2A1D9C" w14:textId="77777777" w:rsidR="008D082D" w:rsidRPr="002A76E7" w:rsidRDefault="008D082D" w:rsidP="002279BD">
      <w:pPr>
        <w:rPr>
          <w:rFonts w:cs="Arial"/>
          <w:bCs/>
        </w:rPr>
      </w:pPr>
    </w:p>
    <w:p w14:paraId="67A71912" w14:textId="77777777" w:rsidR="005E64CE" w:rsidRPr="002A76E7" w:rsidRDefault="005E64CE" w:rsidP="005E64CE">
      <w:pPr>
        <w:jc w:val="center"/>
        <w:rPr>
          <w:rFonts w:cs="Arial"/>
          <w:bCs/>
        </w:rPr>
      </w:pPr>
    </w:p>
    <w:p w14:paraId="1079B5B0" w14:textId="77777777" w:rsidR="002279BD" w:rsidRPr="002A76E7" w:rsidRDefault="002279BD" w:rsidP="005E64CE">
      <w:pPr>
        <w:jc w:val="center"/>
        <w:rPr>
          <w:rFonts w:cs="Arial"/>
          <w:bCs/>
        </w:rPr>
      </w:pPr>
    </w:p>
    <w:p w14:paraId="283BD4DD" w14:textId="77777777" w:rsidR="00C35833" w:rsidRPr="002A76E7" w:rsidRDefault="00C35833" w:rsidP="005E64CE">
      <w:pPr>
        <w:jc w:val="center"/>
        <w:rPr>
          <w:rFonts w:cs="Arial"/>
          <w:bCs/>
        </w:rPr>
      </w:pPr>
    </w:p>
    <w:p w14:paraId="1A61F768" w14:textId="6718A78E" w:rsidR="005E64CE" w:rsidRPr="002A76E7" w:rsidRDefault="005E64CE" w:rsidP="005E64CE">
      <w:pPr>
        <w:jc w:val="center"/>
        <w:rPr>
          <w:rFonts w:cs="Arial"/>
          <w:b/>
          <w:bCs/>
          <w:lang w:val="en-GB"/>
        </w:rPr>
      </w:pPr>
      <w:r w:rsidRPr="002A76E7">
        <w:rPr>
          <w:rFonts w:cs="Arial"/>
          <w:b/>
          <w:bCs/>
        </w:rPr>
        <w:t xml:space="preserve">Hanoi, </w:t>
      </w:r>
      <w:r w:rsidR="00B41976" w:rsidRPr="002A76E7">
        <w:rPr>
          <w:rFonts w:cs="Arial"/>
          <w:b/>
          <w:bCs/>
          <w:lang w:val="en-GB"/>
        </w:rPr>
        <w:t>06</w:t>
      </w:r>
      <w:r w:rsidRPr="002A76E7">
        <w:rPr>
          <w:rFonts w:cs="Arial"/>
          <w:b/>
          <w:bCs/>
        </w:rPr>
        <w:t>/</w:t>
      </w:r>
      <w:r w:rsidR="00B41976" w:rsidRPr="002A76E7">
        <w:rPr>
          <w:rFonts w:cs="Arial"/>
          <w:b/>
          <w:bCs/>
          <w:lang w:val="en-GB"/>
        </w:rPr>
        <w:t>20</w:t>
      </w:r>
      <w:r w:rsidR="008D082D">
        <w:rPr>
          <w:rFonts w:cs="Arial"/>
          <w:b/>
          <w:bCs/>
          <w:lang w:val="en-GB"/>
        </w:rPr>
        <w:t>24</w:t>
      </w:r>
    </w:p>
    <w:p w14:paraId="3B5D1172" w14:textId="77777777" w:rsidR="005E64CE" w:rsidRPr="002A76E7" w:rsidRDefault="005E64CE" w:rsidP="00171177">
      <w:pPr>
        <w:pStyle w:val="NormalH"/>
      </w:pPr>
      <w:r w:rsidRPr="002A76E7">
        <w:t>RECORD OF CHANGES</w:t>
      </w:r>
    </w:p>
    <w:p w14:paraId="7C7312E2" w14:textId="77777777" w:rsidR="005E64CE" w:rsidRPr="002A76E7" w:rsidRDefault="005E64CE" w:rsidP="00AF70F7">
      <w:pPr>
        <w:pStyle w:val="Footer"/>
        <w:keepLines/>
        <w:ind w:left="0"/>
        <w:jc w:val="both"/>
        <w:rPr>
          <w:rFonts w:ascii="Arial" w:eastAsia="Times New Roman" w:hAnsi="Arial" w:cs="Arial"/>
        </w:rPr>
      </w:pPr>
    </w:p>
    <w:tbl>
      <w:tblPr>
        <w:tblW w:w="8640" w:type="dxa"/>
        <w:tblInd w:w="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540"/>
        <w:gridCol w:w="1530"/>
        <w:gridCol w:w="2689"/>
        <w:gridCol w:w="1271"/>
        <w:gridCol w:w="1170"/>
        <w:gridCol w:w="1440"/>
      </w:tblGrid>
      <w:tr w:rsidR="007355B1" w:rsidRPr="002A76E7" w14:paraId="2EA1AB18" w14:textId="77777777" w:rsidTr="007355B1">
        <w:tc>
          <w:tcPr>
            <w:tcW w:w="540" w:type="dxa"/>
            <w:shd w:val="clear" w:color="auto" w:fill="D9D9D9"/>
          </w:tcPr>
          <w:p w14:paraId="65A86B73" w14:textId="77777777" w:rsidR="007355B1" w:rsidRPr="002A76E7" w:rsidRDefault="007355B1" w:rsidP="007355B1">
            <w:pPr>
              <w:pStyle w:val="Bangheader"/>
              <w:rPr>
                <w:rFonts w:cs="Arial"/>
                <w:color w:val="800000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530" w:type="dxa"/>
            <w:shd w:val="clear" w:color="auto" w:fill="D9D9D9"/>
          </w:tcPr>
          <w:p w14:paraId="092F04A8" w14:textId="77777777" w:rsidR="007355B1" w:rsidRPr="002A76E7" w:rsidRDefault="007355B1" w:rsidP="007355B1">
            <w:pPr>
              <w:pStyle w:val="Bangheader"/>
              <w:rPr>
                <w:rFonts w:cs="Arial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Effective Date</w:t>
            </w:r>
          </w:p>
        </w:tc>
        <w:tc>
          <w:tcPr>
            <w:tcW w:w="2689" w:type="dxa"/>
            <w:shd w:val="clear" w:color="auto" w:fill="D9D9D9"/>
          </w:tcPr>
          <w:p w14:paraId="6BD24764" w14:textId="77777777" w:rsidR="007355B1" w:rsidRPr="002A76E7" w:rsidRDefault="007355B1" w:rsidP="007355B1">
            <w:pPr>
              <w:pStyle w:val="Bangheader"/>
              <w:rPr>
                <w:rFonts w:cs="Arial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Change Description</w:t>
            </w:r>
          </w:p>
        </w:tc>
        <w:tc>
          <w:tcPr>
            <w:tcW w:w="1271" w:type="dxa"/>
            <w:shd w:val="clear" w:color="auto" w:fill="D9D9D9"/>
          </w:tcPr>
          <w:p w14:paraId="7D09C787" w14:textId="77777777" w:rsidR="007355B1" w:rsidRPr="002A76E7" w:rsidRDefault="007355B1" w:rsidP="007355B1">
            <w:pPr>
              <w:pStyle w:val="Bangheader"/>
              <w:rPr>
                <w:rFonts w:cs="Arial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Reason</w:t>
            </w:r>
          </w:p>
        </w:tc>
        <w:tc>
          <w:tcPr>
            <w:tcW w:w="1170" w:type="dxa"/>
            <w:shd w:val="clear" w:color="auto" w:fill="D9D9D9"/>
          </w:tcPr>
          <w:p w14:paraId="7B387E26" w14:textId="77777777" w:rsidR="007355B1" w:rsidRPr="002A76E7" w:rsidRDefault="007355B1" w:rsidP="007355B1">
            <w:pPr>
              <w:pStyle w:val="Bangheader"/>
              <w:rPr>
                <w:rFonts w:cs="Arial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Reviewer</w:t>
            </w:r>
          </w:p>
        </w:tc>
        <w:tc>
          <w:tcPr>
            <w:tcW w:w="1440" w:type="dxa"/>
            <w:shd w:val="clear" w:color="auto" w:fill="D9D9D9"/>
          </w:tcPr>
          <w:p w14:paraId="414C7E9A" w14:textId="77777777" w:rsidR="007355B1" w:rsidRPr="002A76E7" w:rsidRDefault="007355B1" w:rsidP="007355B1">
            <w:pPr>
              <w:pStyle w:val="Bangheader"/>
              <w:rPr>
                <w:rFonts w:cs="Arial"/>
                <w:sz w:val="18"/>
                <w:szCs w:val="18"/>
              </w:rPr>
            </w:pPr>
            <w:r w:rsidRPr="002A76E7">
              <w:rPr>
                <w:rFonts w:cs="Arial"/>
                <w:sz w:val="18"/>
                <w:szCs w:val="18"/>
              </w:rPr>
              <w:t>Approver</w:t>
            </w:r>
          </w:p>
        </w:tc>
      </w:tr>
      <w:tr w:rsidR="007355B1" w:rsidRPr="002A76E7" w14:paraId="261A588F" w14:textId="77777777" w:rsidTr="007355B1">
        <w:tc>
          <w:tcPr>
            <w:tcW w:w="540" w:type="dxa"/>
          </w:tcPr>
          <w:p w14:paraId="0B2D86B2" w14:textId="77777777" w:rsidR="007355B1" w:rsidRPr="002A76E7" w:rsidRDefault="007355B1" w:rsidP="008D082D">
            <w:pPr>
              <w:pStyle w:val="Bang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C951F5F" w14:textId="4F8F3EB0" w:rsidR="007355B1" w:rsidRPr="002A76E7" w:rsidRDefault="00B41976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 w:rsidRPr="002A76E7">
              <w:rPr>
                <w:rFonts w:ascii="Arial" w:hAnsi="Arial" w:cs="Arial"/>
                <w:sz w:val="18"/>
                <w:szCs w:val="18"/>
              </w:rPr>
              <w:t>01/</w:t>
            </w:r>
            <w:r w:rsidR="008D082D">
              <w:rPr>
                <w:rFonts w:ascii="Arial" w:hAnsi="Arial" w:cs="Arial"/>
                <w:sz w:val="18"/>
                <w:szCs w:val="18"/>
              </w:rPr>
              <w:t>Jun</w:t>
            </w:r>
            <w:r w:rsidRPr="002A76E7">
              <w:rPr>
                <w:rFonts w:ascii="Arial" w:hAnsi="Arial" w:cs="Arial"/>
                <w:sz w:val="18"/>
                <w:szCs w:val="18"/>
              </w:rPr>
              <w:t>/20</w:t>
            </w:r>
            <w:r w:rsidR="008D082D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2689" w:type="dxa"/>
          </w:tcPr>
          <w:p w14:paraId="2FE16F02" w14:textId="4EC7969B" w:rsidR="007355B1" w:rsidRPr="002A76E7" w:rsidRDefault="00B41976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 w:rsidRPr="002A76E7">
              <w:rPr>
                <w:rFonts w:ascii="Arial" w:hAnsi="Arial" w:cs="Arial"/>
                <w:sz w:val="18"/>
                <w:szCs w:val="18"/>
              </w:rPr>
              <w:t xml:space="preserve">Create </w:t>
            </w:r>
            <w:r w:rsidR="008D082D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Pr="002A76E7">
              <w:rPr>
                <w:rFonts w:ascii="Arial" w:hAnsi="Arial" w:cs="Arial"/>
                <w:sz w:val="18"/>
                <w:szCs w:val="18"/>
              </w:rPr>
              <w:t>new</w:t>
            </w:r>
            <w:r w:rsidR="008D082D">
              <w:rPr>
                <w:rFonts w:ascii="Arial" w:hAnsi="Arial" w:cs="Arial"/>
                <w:sz w:val="18"/>
                <w:szCs w:val="18"/>
              </w:rPr>
              <w:t>ly issued</w:t>
            </w:r>
          </w:p>
        </w:tc>
        <w:tc>
          <w:tcPr>
            <w:tcW w:w="1271" w:type="dxa"/>
          </w:tcPr>
          <w:p w14:paraId="766C5DFD" w14:textId="0AC846AE" w:rsidR="007355B1" w:rsidRPr="002A76E7" w:rsidRDefault="008D082D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Create new</w:t>
            </w:r>
          </w:p>
        </w:tc>
        <w:tc>
          <w:tcPr>
            <w:tcW w:w="1170" w:type="dxa"/>
          </w:tcPr>
          <w:p w14:paraId="414F5D6D" w14:textId="77777777" w:rsidR="007355B1" w:rsidRDefault="008D082D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ToanHK2</w:t>
            </w:r>
          </w:p>
          <w:p w14:paraId="365EB0F1" w14:textId="77100D65" w:rsidR="008D082D" w:rsidRPr="002A76E7" w:rsidRDefault="008D082D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DieuNT1</w:t>
            </w:r>
          </w:p>
        </w:tc>
        <w:tc>
          <w:tcPr>
            <w:tcW w:w="1440" w:type="dxa"/>
          </w:tcPr>
          <w:p w14:paraId="69B6D51B" w14:textId="7778DCFD" w:rsidR="007355B1" w:rsidRPr="002A76E7" w:rsidRDefault="008D082D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VinhNV</w:t>
            </w:r>
          </w:p>
        </w:tc>
      </w:tr>
      <w:tr w:rsidR="007355B1" w:rsidRPr="002A76E7" w14:paraId="1287A3A6" w14:textId="77777777" w:rsidTr="007355B1">
        <w:tc>
          <w:tcPr>
            <w:tcW w:w="540" w:type="dxa"/>
          </w:tcPr>
          <w:p w14:paraId="5BC42111" w14:textId="77777777" w:rsidR="007355B1" w:rsidRPr="002A76E7" w:rsidRDefault="007355B1" w:rsidP="008D082D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E356F15" w14:textId="1F7F586B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32F32D4E" w14:textId="23A8D851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361DD76A" w14:textId="35FC1B1C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1DDBB53" w14:textId="72C2CB3F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2683360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776470B2" w14:textId="77777777" w:rsidTr="007355B1">
        <w:tc>
          <w:tcPr>
            <w:tcW w:w="540" w:type="dxa"/>
          </w:tcPr>
          <w:p w14:paraId="789DCC80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8BB495A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23F9EF7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4664860A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1977175C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C7E337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59A5279E" w14:textId="77777777" w:rsidTr="007355B1">
        <w:tc>
          <w:tcPr>
            <w:tcW w:w="540" w:type="dxa"/>
          </w:tcPr>
          <w:p w14:paraId="634453F3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F5571B6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1BF82431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199133CF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27D5507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D33DCA9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2D067491" w14:textId="77777777" w:rsidTr="007355B1">
        <w:tc>
          <w:tcPr>
            <w:tcW w:w="540" w:type="dxa"/>
          </w:tcPr>
          <w:p w14:paraId="2FEDCBA4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0AA13FD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27CDC0B4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1B66938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9368F97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D2F5CC3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3990A1AB" w14:textId="77777777" w:rsidTr="007355B1">
        <w:tc>
          <w:tcPr>
            <w:tcW w:w="540" w:type="dxa"/>
          </w:tcPr>
          <w:p w14:paraId="6BB29C57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3E24A240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1E7159C7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7D8DE9AD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84A8F81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F7012DD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58FEA944" w14:textId="77777777" w:rsidTr="007355B1">
        <w:tc>
          <w:tcPr>
            <w:tcW w:w="540" w:type="dxa"/>
          </w:tcPr>
          <w:p w14:paraId="7C9700D9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8087BF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0888ABBE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7E3158E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62CC806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F025EE1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3ECCC41B" w14:textId="77777777" w:rsidTr="007355B1">
        <w:tc>
          <w:tcPr>
            <w:tcW w:w="540" w:type="dxa"/>
          </w:tcPr>
          <w:p w14:paraId="3CB07324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83DF2F6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5B9E9AC3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6EA40B0C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648ADE4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D43D846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3416B365" w14:textId="77777777" w:rsidTr="007355B1">
        <w:tc>
          <w:tcPr>
            <w:tcW w:w="540" w:type="dxa"/>
          </w:tcPr>
          <w:p w14:paraId="508C0F02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2828995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388F81BD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7470EF0C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B8F92D3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E007F0C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55B1" w:rsidRPr="002A76E7" w14:paraId="1993DAF8" w14:textId="77777777" w:rsidTr="007355B1">
        <w:tc>
          <w:tcPr>
            <w:tcW w:w="540" w:type="dxa"/>
          </w:tcPr>
          <w:p w14:paraId="65ED00D5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045CEBC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89" w:type="dxa"/>
          </w:tcPr>
          <w:p w14:paraId="2118D69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1" w:type="dxa"/>
          </w:tcPr>
          <w:p w14:paraId="50ED45F5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9A19F72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86EB148" w14:textId="77777777" w:rsidR="007355B1" w:rsidRPr="002A76E7" w:rsidRDefault="007355B1" w:rsidP="00911129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441E54" w14:textId="77777777" w:rsidR="005E64CE" w:rsidRPr="002A76E7" w:rsidRDefault="005E64CE" w:rsidP="005E64CE">
      <w:pPr>
        <w:rPr>
          <w:rFonts w:cs="Arial"/>
          <w:bCs/>
        </w:rPr>
      </w:pPr>
    </w:p>
    <w:p w14:paraId="484C6C3C" w14:textId="77777777" w:rsidR="002F3B39" w:rsidRPr="002A76E7" w:rsidRDefault="005E64CE">
      <w:pPr>
        <w:rPr>
          <w:rFonts w:cs="Arial"/>
        </w:rPr>
      </w:pPr>
      <w:r w:rsidRPr="002A76E7">
        <w:rPr>
          <w:rFonts w:cs="Arial"/>
        </w:rPr>
        <w:br w:type="page"/>
      </w:r>
    </w:p>
    <w:p w14:paraId="36E10CF8" w14:textId="736FD52A" w:rsidR="002F3B39" w:rsidRPr="002A76E7" w:rsidRDefault="002F3B39" w:rsidP="008D082D">
      <w:pPr>
        <w:pStyle w:val="TOCHeading"/>
        <w:tabs>
          <w:tab w:val="left" w:pos="4274"/>
        </w:tabs>
      </w:pPr>
      <w:r w:rsidRPr="002A76E7">
        <w:t>Contents</w:t>
      </w:r>
      <w:r w:rsidR="008D082D">
        <w:tab/>
      </w:r>
    </w:p>
    <w:p w14:paraId="0D5BA929" w14:textId="0169D259" w:rsidR="00A40A59" w:rsidRPr="00A40A59" w:rsidRDefault="00A530F8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40A59">
        <w:rPr>
          <w:rFonts w:cs="Arial"/>
          <w:sz w:val="20"/>
          <w:szCs w:val="20"/>
        </w:rPr>
        <w:fldChar w:fldCharType="begin"/>
      </w:r>
      <w:r w:rsidR="002F3B39" w:rsidRPr="00A40A59">
        <w:rPr>
          <w:rFonts w:cs="Arial"/>
          <w:sz w:val="20"/>
          <w:szCs w:val="20"/>
        </w:rPr>
        <w:instrText xml:space="preserve"> TOC \o "1-3" \h \z \u </w:instrText>
      </w:r>
      <w:r w:rsidRPr="00A40A59">
        <w:rPr>
          <w:rFonts w:cs="Arial"/>
          <w:sz w:val="20"/>
          <w:szCs w:val="20"/>
        </w:rPr>
        <w:fldChar w:fldCharType="separate"/>
      </w:r>
      <w:hyperlink w:anchor="_Toc173757833" w:history="1">
        <w:r w:rsidR="00A40A59" w:rsidRPr="00A40A59">
          <w:rPr>
            <w:rStyle w:val="Hyperlink"/>
            <w:rFonts w:ascii="Arial" w:hAnsi="Arial"/>
            <w:noProof/>
          </w:rPr>
          <w:t>Angular</w:t>
        </w:r>
        <w:r w:rsidR="00A40A59" w:rsidRPr="00A40A59">
          <w:rPr>
            <w:rStyle w:val="Hyperlink"/>
            <w:rFonts w:ascii="Arial" w:hAnsi="Arial"/>
            <w:noProof/>
            <w:lang w:val="vi-VN"/>
          </w:rPr>
          <w:t xml:space="preserve"> with ASP.NET Core Web API</w:t>
        </w:r>
        <w:r w:rsidR="00A40A59" w:rsidRPr="00A40A59">
          <w:rPr>
            <w:rStyle w:val="Hyperlink"/>
            <w:rFonts w:ascii="Arial" w:hAnsi="Arial"/>
            <w:noProof/>
          </w:rPr>
          <w:t>: Quiz</w:t>
        </w:r>
        <w:r w:rsidR="00A40A59" w:rsidRPr="00A40A59">
          <w:rPr>
            <w:rStyle w:val="Hyperlink"/>
            <w:rFonts w:ascii="Arial" w:hAnsi="Arial"/>
            <w:noProof/>
            <w:lang w:val="vi-VN"/>
          </w:rPr>
          <w:t xml:space="preserve"> Application</w:t>
        </w:r>
        <w:r w:rsidR="00A40A59" w:rsidRPr="00A40A59">
          <w:rPr>
            <w:noProof/>
            <w:webHidden/>
          </w:rPr>
          <w:tab/>
        </w:r>
        <w:r w:rsidR="00A40A59" w:rsidRPr="00A40A59">
          <w:rPr>
            <w:noProof/>
            <w:webHidden/>
          </w:rPr>
          <w:fldChar w:fldCharType="begin"/>
        </w:r>
        <w:r w:rsidR="00A40A59" w:rsidRPr="00A40A59">
          <w:rPr>
            <w:noProof/>
            <w:webHidden/>
          </w:rPr>
          <w:instrText xml:space="preserve"> PAGEREF _Toc173757833 \h </w:instrText>
        </w:r>
        <w:r w:rsidR="00A40A59" w:rsidRPr="00A40A59">
          <w:rPr>
            <w:noProof/>
            <w:webHidden/>
          </w:rPr>
        </w:r>
        <w:r w:rsidR="00A40A59" w:rsidRPr="00A40A59">
          <w:rPr>
            <w:noProof/>
            <w:webHidden/>
          </w:rPr>
          <w:fldChar w:fldCharType="separate"/>
        </w:r>
        <w:r w:rsidR="00A40A59" w:rsidRPr="00A40A59">
          <w:rPr>
            <w:noProof/>
            <w:webHidden/>
          </w:rPr>
          <w:t>4</w:t>
        </w:r>
        <w:r w:rsidR="00A40A59" w:rsidRPr="00A40A59">
          <w:rPr>
            <w:noProof/>
            <w:webHidden/>
          </w:rPr>
          <w:fldChar w:fldCharType="end"/>
        </w:r>
      </w:hyperlink>
    </w:p>
    <w:p w14:paraId="10753F2C" w14:textId="7E3B5724" w:rsidR="00A40A59" w:rsidRPr="00A40A59" w:rsidRDefault="00A40A59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3757834" w:history="1">
        <w:r w:rsidRPr="00A40A59">
          <w:rPr>
            <w:rStyle w:val="Hyperlink"/>
            <w:rFonts w:ascii="Arial" w:hAnsi="Arial" w:cs="Arial"/>
            <w:noProof/>
          </w:rPr>
          <w:t>Objectives:</w:t>
        </w:r>
        <w:r w:rsidRPr="00A40A59">
          <w:rPr>
            <w:noProof/>
            <w:webHidden/>
          </w:rPr>
          <w:tab/>
        </w:r>
        <w:r w:rsidRPr="00A40A59">
          <w:rPr>
            <w:noProof/>
            <w:webHidden/>
          </w:rPr>
          <w:fldChar w:fldCharType="begin"/>
        </w:r>
        <w:r w:rsidRPr="00A40A59">
          <w:rPr>
            <w:noProof/>
            <w:webHidden/>
          </w:rPr>
          <w:instrText xml:space="preserve"> PAGEREF _Toc173757834 \h </w:instrText>
        </w:r>
        <w:r w:rsidRPr="00A40A59">
          <w:rPr>
            <w:noProof/>
            <w:webHidden/>
          </w:rPr>
        </w:r>
        <w:r w:rsidRPr="00A40A59">
          <w:rPr>
            <w:noProof/>
            <w:webHidden/>
          </w:rPr>
          <w:fldChar w:fldCharType="separate"/>
        </w:r>
        <w:r w:rsidRPr="00A40A59">
          <w:rPr>
            <w:noProof/>
            <w:webHidden/>
          </w:rPr>
          <w:t>4</w:t>
        </w:r>
        <w:r w:rsidRPr="00A40A59">
          <w:rPr>
            <w:noProof/>
            <w:webHidden/>
          </w:rPr>
          <w:fldChar w:fldCharType="end"/>
        </w:r>
      </w:hyperlink>
    </w:p>
    <w:p w14:paraId="7D053414" w14:textId="6864CD54" w:rsidR="00A40A59" w:rsidRPr="00A40A59" w:rsidRDefault="00A40A59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3757835" w:history="1">
        <w:r w:rsidRPr="00A40A59">
          <w:rPr>
            <w:rStyle w:val="Hyperlink"/>
            <w:rFonts w:ascii="Arial" w:hAnsi="Arial" w:cs="Arial"/>
            <w:noProof/>
          </w:rPr>
          <w:t>Prerequisites:</w:t>
        </w:r>
        <w:r w:rsidRPr="00A40A59">
          <w:rPr>
            <w:noProof/>
            <w:webHidden/>
          </w:rPr>
          <w:tab/>
        </w:r>
        <w:r w:rsidRPr="00A40A59">
          <w:rPr>
            <w:noProof/>
            <w:webHidden/>
          </w:rPr>
          <w:fldChar w:fldCharType="begin"/>
        </w:r>
        <w:r w:rsidRPr="00A40A59">
          <w:rPr>
            <w:noProof/>
            <w:webHidden/>
          </w:rPr>
          <w:instrText xml:space="preserve"> PAGEREF _Toc173757835 \h </w:instrText>
        </w:r>
        <w:r w:rsidRPr="00A40A59">
          <w:rPr>
            <w:noProof/>
            <w:webHidden/>
          </w:rPr>
        </w:r>
        <w:r w:rsidRPr="00A40A59">
          <w:rPr>
            <w:noProof/>
            <w:webHidden/>
          </w:rPr>
          <w:fldChar w:fldCharType="separate"/>
        </w:r>
        <w:r w:rsidRPr="00A40A59">
          <w:rPr>
            <w:noProof/>
            <w:webHidden/>
          </w:rPr>
          <w:t>4</w:t>
        </w:r>
        <w:r w:rsidRPr="00A40A59">
          <w:rPr>
            <w:noProof/>
            <w:webHidden/>
          </w:rPr>
          <w:fldChar w:fldCharType="end"/>
        </w:r>
      </w:hyperlink>
    </w:p>
    <w:p w14:paraId="4BABCCD7" w14:textId="777C438B" w:rsidR="00A40A59" w:rsidRPr="00A40A59" w:rsidRDefault="00A40A59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3757836" w:history="1">
        <w:r w:rsidRPr="00A40A59">
          <w:rPr>
            <w:rStyle w:val="Hyperlink"/>
            <w:rFonts w:ascii="Arial" w:hAnsi="Arial" w:cs="Arial"/>
            <w:noProof/>
          </w:rPr>
          <w:t>Problem Requirements:</w:t>
        </w:r>
        <w:r w:rsidRPr="00A40A59">
          <w:rPr>
            <w:noProof/>
            <w:webHidden/>
          </w:rPr>
          <w:tab/>
        </w:r>
        <w:r w:rsidRPr="00A40A59">
          <w:rPr>
            <w:noProof/>
            <w:webHidden/>
          </w:rPr>
          <w:fldChar w:fldCharType="begin"/>
        </w:r>
        <w:r w:rsidRPr="00A40A59">
          <w:rPr>
            <w:noProof/>
            <w:webHidden/>
          </w:rPr>
          <w:instrText xml:space="preserve"> PAGEREF _Toc173757836 \h </w:instrText>
        </w:r>
        <w:r w:rsidRPr="00A40A59">
          <w:rPr>
            <w:noProof/>
            <w:webHidden/>
          </w:rPr>
        </w:r>
        <w:r w:rsidRPr="00A40A59">
          <w:rPr>
            <w:noProof/>
            <w:webHidden/>
          </w:rPr>
          <w:fldChar w:fldCharType="separate"/>
        </w:r>
        <w:r w:rsidRPr="00A40A59">
          <w:rPr>
            <w:noProof/>
            <w:webHidden/>
          </w:rPr>
          <w:t>4</w:t>
        </w:r>
        <w:r w:rsidRPr="00A40A59">
          <w:rPr>
            <w:noProof/>
            <w:webHidden/>
          </w:rPr>
          <w:fldChar w:fldCharType="end"/>
        </w:r>
      </w:hyperlink>
    </w:p>
    <w:p w14:paraId="18DE2B66" w14:textId="365FC924" w:rsidR="00A40A59" w:rsidRPr="00A40A59" w:rsidRDefault="00A40A59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3757837" w:history="1">
        <w:r w:rsidRPr="00A40A59">
          <w:rPr>
            <w:rStyle w:val="Hyperlink"/>
            <w:rFonts w:ascii="Arial" w:hAnsi="Arial" w:cs="Arial"/>
            <w:noProof/>
          </w:rPr>
          <w:t>Task 1: Angular Fundamentals</w:t>
        </w:r>
        <w:r w:rsidRPr="00A40A59">
          <w:rPr>
            <w:noProof/>
            <w:webHidden/>
          </w:rPr>
          <w:tab/>
        </w:r>
        <w:r w:rsidRPr="00A40A59">
          <w:rPr>
            <w:noProof/>
            <w:webHidden/>
          </w:rPr>
          <w:fldChar w:fldCharType="begin"/>
        </w:r>
        <w:r w:rsidRPr="00A40A59">
          <w:rPr>
            <w:noProof/>
            <w:webHidden/>
          </w:rPr>
          <w:instrText xml:space="preserve"> PAGEREF _Toc173757837 \h </w:instrText>
        </w:r>
        <w:r w:rsidRPr="00A40A59">
          <w:rPr>
            <w:noProof/>
            <w:webHidden/>
          </w:rPr>
        </w:r>
        <w:r w:rsidRPr="00A40A59">
          <w:rPr>
            <w:noProof/>
            <w:webHidden/>
          </w:rPr>
          <w:fldChar w:fldCharType="separate"/>
        </w:r>
        <w:r w:rsidRPr="00A40A59">
          <w:rPr>
            <w:noProof/>
            <w:webHidden/>
          </w:rPr>
          <w:t>4</w:t>
        </w:r>
        <w:r w:rsidRPr="00A40A59">
          <w:rPr>
            <w:noProof/>
            <w:webHidden/>
          </w:rPr>
          <w:fldChar w:fldCharType="end"/>
        </w:r>
      </w:hyperlink>
    </w:p>
    <w:p w14:paraId="1E33B2FC" w14:textId="2350F01C" w:rsidR="00A40A59" w:rsidRPr="00A40A59" w:rsidRDefault="00A40A59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3757838" w:history="1">
        <w:r w:rsidRPr="00A40A59">
          <w:rPr>
            <w:rStyle w:val="Hyperlink"/>
            <w:rFonts w:ascii="Arial" w:hAnsi="Arial" w:cs="Arial"/>
            <w:noProof/>
          </w:rPr>
          <w:t>Task 2: User Interaction and Navigation</w:t>
        </w:r>
        <w:r w:rsidRPr="00A40A59">
          <w:rPr>
            <w:noProof/>
            <w:webHidden/>
          </w:rPr>
          <w:tab/>
        </w:r>
        <w:r w:rsidRPr="00A40A59">
          <w:rPr>
            <w:noProof/>
            <w:webHidden/>
          </w:rPr>
          <w:fldChar w:fldCharType="begin"/>
        </w:r>
        <w:r w:rsidRPr="00A40A59">
          <w:rPr>
            <w:noProof/>
            <w:webHidden/>
          </w:rPr>
          <w:instrText xml:space="preserve"> PAGEREF _Toc173757838 \h </w:instrText>
        </w:r>
        <w:r w:rsidRPr="00A40A59">
          <w:rPr>
            <w:noProof/>
            <w:webHidden/>
          </w:rPr>
        </w:r>
        <w:r w:rsidRPr="00A40A59">
          <w:rPr>
            <w:noProof/>
            <w:webHidden/>
          </w:rPr>
          <w:fldChar w:fldCharType="separate"/>
        </w:r>
        <w:r w:rsidRPr="00A40A59">
          <w:rPr>
            <w:noProof/>
            <w:webHidden/>
          </w:rPr>
          <w:t>7</w:t>
        </w:r>
        <w:r w:rsidRPr="00A40A59">
          <w:rPr>
            <w:noProof/>
            <w:webHidden/>
          </w:rPr>
          <w:fldChar w:fldCharType="end"/>
        </w:r>
      </w:hyperlink>
    </w:p>
    <w:p w14:paraId="40663999" w14:textId="311B0426" w:rsidR="00A40A59" w:rsidRPr="00A40A59" w:rsidRDefault="00A40A59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3757839" w:history="1">
        <w:r w:rsidRPr="00A40A59">
          <w:rPr>
            <w:rStyle w:val="Hyperlink"/>
            <w:rFonts w:ascii="Arial" w:hAnsi="Arial" w:cs="Arial"/>
            <w:noProof/>
          </w:rPr>
          <w:t>Task 3: Data Management and Integration</w:t>
        </w:r>
        <w:r w:rsidRPr="00A40A59">
          <w:rPr>
            <w:noProof/>
            <w:webHidden/>
          </w:rPr>
          <w:tab/>
        </w:r>
        <w:r w:rsidRPr="00A40A59">
          <w:rPr>
            <w:noProof/>
            <w:webHidden/>
          </w:rPr>
          <w:fldChar w:fldCharType="begin"/>
        </w:r>
        <w:r w:rsidRPr="00A40A59">
          <w:rPr>
            <w:noProof/>
            <w:webHidden/>
          </w:rPr>
          <w:instrText xml:space="preserve"> PAGEREF _Toc173757839 \h </w:instrText>
        </w:r>
        <w:r w:rsidRPr="00A40A59">
          <w:rPr>
            <w:noProof/>
            <w:webHidden/>
          </w:rPr>
        </w:r>
        <w:r w:rsidRPr="00A40A59">
          <w:rPr>
            <w:noProof/>
            <w:webHidden/>
          </w:rPr>
          <w:fldChar w:fldCharType="separate"/>
        </w:r>
        <w:r w:rsidRPr="00A40A59">
          <w:rPr>
            <w:noProof/>
            <w:webHidden/>
          </w:rPr>
          <w:t>10</w:t>
        </w:r>
        <w:r w:rsidRPr="00A40A59">
          <w:rPr>
            <w:noProof/>
            <w:webHidden/>
          </w:rPr>
          <w:fldChar w:fldCharType="end"/>
        </w:r>
      </w:hyperlink>
    </w:p>
    <w:p w14:paraId="2CBC8A6F" w14:textId="4D4BA464" w:rsidR="00A40A59" w:rsidRPr="00A40A59" w:rsidRDefault="00A40A59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3757840" w:history="1">
        <w:r w:rsidRPr="00A40A59">
          <w:rPr>
            <w:rStyle w:val="Hyperlink"/>
            <w:rFonts w:ascii="Arial" w:hAnsi="Arial" w:cs="Arial"/>
            <w:noProof/>
          </w:rPr>
          <w:t>Task 4: Security and Advanced Concepts</w:t>
        </w:r>
        <w:r w:rsidRPr="00A40A59">
          <w:rPr>
            <w:noProof/>
            <w:webHidden/>
          </w:rPr>
          <w:tab/>
        </w:r>
        <w:r w:rsidRPr="00A40A59">
          <w:rPr>
            <w:noProof/>
            <w:webHidden/>
          </w:rPr>
          <w:fldChar w:fldCharType="begin"/>
        </w:r>
        <w:r w:rsidRPr="00A40A59">
          <w:rPr>
            <w:noProof/>
            <w:webHidden/>
          </w:rPr>
          <w:instrText xml:space="preserve"> PAGEREF _Toc173757840 \h </w:instrText>
        </w:r>
        <w:r w:rsidRPr="00A40A59">
          <w:rPr>
            <w:noProof/>
            <w:webHidden/>
          </w:rPr>
        </w:r>
        <w:r w:rsidRPr="00A40A59">
          <w:rPr>
            <w:noProof/>
            <w:webHidden/>
          </w:rPr>
          <w:fldChar w:fldCharType="separate"/>
        </w:r>
        <w:r w:rsidRPr="00A40A59">
          <w:rPr>
            <w:noProof/>
            <w:webHidden/>
          </w:rPr>
          <w:t>16</w:t>
        </w:r>
        <w:r w:rsidRPr="00A40A59">
          <w:rPr>
            <w:noProof/>
            <w:webHidden/>
          </w:rPr>
          <w:fldChar w:fldCharType="end"/>
        </w:r>
      </w:hyperlink>
    </w:p>
    <w:p w14:paraId="581794B9" w14:textId="16ED1872" w:rsidR="00A40A59" w:rsidRPr="00A40A59" w:rsidRDefault="00A40A59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3757841" w:history="1">
        <w:r w:rsidRPr="00A40A59">
          <w:rPr>
            <w:rStyle w:val="Hyperlink"/>
            <w:rFonts w:ascii="Arial" w:hAnsi="Arial" w:cs="Arial"/>
            <w:noProof/>
          </w:rPr>
          <w:t>Task 5: Integration</w:t>
        </w:r>
        <w:r w:rsidRPr="00A40A59">
          <w:rPr>
            <w:rStyle w:val="Hyperlink"/>
            <w:rFonts w:ascii="Arial" w:hAnsi="Arial" w:cs="Arial"/>
            <w:noProof/>
            <w:lang w:val="vi-VN"/>
          </w:rPr>
          <w:t xml:space="preserve"> and </w:t>
        </w:r>
        <w:r w:rsidRPr="00A40A59">
          <w:rPr>
            <w:rStyle w:val="Hyperlink"/>
            <w:rFonts w:ascii="Arial" w:hAnsi="Arial" w:cs="Arial"/>
            <w:noProof/>
          </w:rPr>
          <w:t>Deployment</w:t>
        </w:r>
        <w:r w:rsidRPr="00A40A59">
          <w:rPr>
            <w:noProof/>
            <w:webHidden/>
          </w:rPr>
          <w:tab/>
        </w:r>
        <w:r w:rsidRPr="00A40A59">
          <w:rPr>
            <w:noProof/>
            <w:webHidden/>
          </w:rPr>
          <w:fldChar w:fldCharType="begin"/>
        </w:r>
        <w:r w:rsidRPr="00A40A59">
          <w:rPr>
            <w:noProof/>
            <w:webHidden/>
          </w:rPr>
          <w:instrText xml:space="preserve"> PAGEREF _Toc173757841 \h </w:instrText>
        </w:r>
        <w:r w:rsidRPr="00A40A59">
          <w:rPr>
            <w:noProof/>
            <w:webHidden/>
          </w:rPr>
        </w:r>
        <w:r w:rsidRPr="00A40A59">
          <w:rPr>
            <w:noProof/>
            <w:webHidden/>
          </w:rPr>
          <w:fldChar w:fldCharType="separate"/>
        </w:r>
        <w:r w:rsidRPr="00A40A59">
          <w:rPr>
            <w:noProof/>
            <w:webHidden/>
          </w:rPr>
          <w:t>18</w:t>
        </w:r>
        <w:r w:rsidRPr="00A40A59">
          <w:rPr>
            <w:noProof/>
            <w:webHidden/>
          </w:rPr>
          <w:fldChar w:fldCharType="end"/>
        </w:r>
      </w:hyperlink>
    </w:p>
    <w:p w14:paraId="1BB1533A" w14:textId="1BED9AD6" w:rsidR="00A40A59" w:rsidRPr="00A40A59" w:rsidRDefault="00A40A59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3757842" w:history="1">
        <w:r w:rsidRPr="00A40A59">
          <w:rPr>
            <w:rStyle w:val="Hyperlink"/>
            <w:rFonts w:ascii="Arial" w:hAnsi="Arial" w:cs="Arial"/>
            <w:noProof/>
          </w:rPr>
          <w:t>Bonus:</w:t>
        </w:r>
        <w:r w:rsidRPr="00A40A59">
          <w:rPr>
            <w:noProof/>
            <w:webHidden/>
          </w:rPr>
          <w:tab/>
        </w:r>
        <w:r w:rsidRPr="00A40A59">
          <w:rPr>
            <w:noProof/>
            <w:webHidden/>
          </w:rPr>
          <w:fldChar w:fldCharType="begin"/>
        </w:r>
        <w:r w:rsidRPr="00A40A59">
          <w:rPr>
            <w:noProof/>
            <w:webHidden/>
          </w:rPr>
          <w:instrText xml:space="preserve"> PAGEREF _Toc173757842 \h </w:instrText>
        </w:r>
        <w:r w:rsidRPr="00A40A59">
          <w:rPr>
            <w:noProof/>
            <w:webHidden/>
          </w:rPr>
        </w:r>
        <w:r w:rsidRPr="00A40A59">
          <w:rPr>
            <w:noProof/>
            <w:webHidden/>
          </w:rPr>
          <w:fldChar w:fldCharType="separate"/>
        </w:r>
        <w:r w:rsidRPr="00A40A59">
          <w:rPr>
            <w:noProof/>
            <w:webHidden/>
          </w:rPr>
          <w:t>22</w:t>
        </w:r>
        <w:r w:rsidRPr="00A40A59">
          <w:rPr>
            <w:noProof/>
            <w:webHidden/>
          </w:rPr>
          <w:fldChar w:fldCharType="end"/>
        </w:r>
      </w:hyperlink>
    </w:p>
    <w:p w14:paraId="7CD29FA0" w14:textId="3D667D7D" w:rsidR="00A40A59" w:rsidRPr="00A40A59" w:rsidRDefault="00A40A59">
      <w:pPr>
        <w:pStyle w:val="TOC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3757843" w:history="1">
        <w:r w:rsidRPr="00A40A59">
          <w:rPr>
            <w:rStyle w:val="Hyperlink"/>
            <w:rFonts w:ascii="Arial" w:hAnsi="Arial" w:cs="Arial"/>
            <w:noProof/>
          </w:rPr>
          <w:t>Mark Scale:</w:t>
        </w:r>
        <w:r w:rsidRPr="00A40A59">
          <w:rPr>
            <w:noProof/>
            <w:webHidden/>
          </w:rPr>
          <w:tab/>
        </w:r>
        <w:r w:rsidRPr="00A40A59">
          <w:rPr>
            <w:noProof/>
            <w:webHidden/>
          </w:rPr>
          <w:fldChar w:fldCharType="begin"/>
        </w:r>
        <w:r w:rsidRPr="00A40A59">
          <w:rPr>
            <w:noProof/>
            <w:webHidden/>
          </w:rPr>
          <w:instrText xml:space="preserve"> PAGEREF _Toc173757843 \h </w:instrText>
        </w:r>
        <w:r w:rsidRPr="00A40A59">
          <w:rPr>
            <w:noProof/>
            <w:webHidden/>
          </w:rPr>
        </w:r>
        <w:r w:rsidRPr="00A40A59">
          <w:rPr>
            <w:noProof/>
            <w:webHidden/>
          </w:rPr>
          <w:fldChar w:fldCharType="separate"/>
        </w:r>
        <w:r w:rsidRPr="00A40A59">
          <w:rPr>
            <w:noProof/>
            <w:webHidden/>
          </w:rPr>
          <w:t>23</w:t>
        </w:r>
        <w:r w:rsidRPr="00A40A59">
          <w:rPr>
            <w:noProof/>
            <w:webHidden/>
          </w:rPr>
          <w:fldChar w:fldCharType="end"/>
        </w:r>
      </w:hyperlink>
    </w:p>
    <w:p w14:paraId="10C64BB2" w14:textId="3742A8DF" w:rsidR="00DA3871" w:rsidRPr="002A76E7" w:rsidRDefault="00A530F8" w:rsidP="00063DA7">
      <w:pPr>
        <w:rPr>
          <w:rFonts w:cs="Arial"/>
        </w:rPr>
      </w:pPr>
      <w:r w:rsidRPr="00A40A59">
        <w:rPr>
          <w:rFonts w:cs="Arial"/>
          <w:sz w:val="20"/>
          <w:szCs w:val="20"/>
        </w:rPr>
        <w:fldChar w:fldCharType="end"/>
      </w:r>
    </w:p>
    <w:p w14:paraId="2252B3AC" w14:textId="77777777" w:rsidR="005940DB" w:rsidRPr="002A76E7" w:rsidRDefault="005940DB" w:rsidP="007A5F82">
      <w:pPr>
        <w:rPr>
          <w:rFonts w:cs="Arial"/>
          <w:i/>
          <w:color w:val="0070C0"/>
        </w:rPr>
      </w:pPr>
      <w:r w:rsidRPr="002A76E7">
        <w:rPr>
          <w:rFonts w:cs="Arial"/>
        </w:rPr>
        <w:br w:type="page"/>
      </w:r>
    </w:p>
    <w:tbl>
      <w:tblPr>
        <w:tblW w:w="9715" w:type="dxa"/>
        <w:tblBorders>
          <w:top w:val="single" w:sz="4" w:space="0" w:color="2F5496" w:themeColor="accent5" w:themeShade="BF"/>
          <w:left w:val="single" w:sz="4" w:space="0" w:color="2F5496" w:themeColor="accent5" w:themeShade="BF"/>
          <w:bottom w:val="single" w:sz="4" w:space="0" w:color="2F5496" w:themeColor="accent5" w:themeShade="BF"/>
          <w:right w:val="single" w:sz="4" w:space="0" w:color="2F5496" w:themeColor="accent5" w:themeShade="BF"/>
          <w:insideH w:val="single" w:sz="4" w:space="0" w:color="2F5496" w:themeColor="accent5" w:themeShade="BF"/>
          <w:insideV w:val="single" w:sz="4" w:space="0" w:color="2F5496" w:themeColor="accent5" w:themeShade="BF"/>
        </w:tblBorders>
        <w:tblLook w:val="04A0" w:firstRow="1" w:lastRow="0" w:firstColumn="1" w:lastColumn="0" w:noHBand="0" w:noVBand="1"/>
      </w:tblPr>
      <w:tblGrid>
        <w:gridCol w:w="9715"/>
      </w:tblGrid>
      <w:tr w:rsidR="008D082D" w:rsidRPr="000975BB" w14:paraId="411E5CF4" w14:textId="77777777" w:rsidTr="008D082D">
        <w:trPr>
          <w:trHeight w:val="1331"/>
        </w:trPr>
        <w:tc>
          <w:tcPr>
            <w:tcW w:w="9715" w:type="dxa"/>
            <w:shd w:val="clear" w:color="auto" w:fill="2F5496" w:themeFill="accent5" w:themeFillShade="BF"/>
            <w:vAlign w:val="center"/>
          </w:tcPr>
          <w:p w14:paraId="3F6A6A2E" w14:textId="6F243B67" w:rsidR="008D082D" w:rsidRPr="000A4425" w:rsidRDefault="008D082D" w:rsidP="008D082D">
            <w:pPr>
              <w:spacing w:before="120" w:after="120"/>
              <w:rPr>
                <w:rFonts w:ascii="Arial" w:hAnsi="Arial" w:cs="Arial"/>
                <w:b/>
                <w:color w:val="FFFFFF" w:themeColor="background1"/>
                <w:sz w:val="20"/>
                <w:lang w:val="vi-VN"/>
              </w:rPr>
            </w:pP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CODE:  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ANG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.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>P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.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>L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00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  <w:lang w:val="vi-VN"/>
              </w:rPr>
              <w:t>1</w:t>
            </w:r>
          </w:p>
          <w:p w14:paraId="70784EDC" w14:textId="18504ADB" w:rsidR="008D082D" w:rsidRPr="000975BB" w:rsidRDefault="008D082D" w:rsidP="004F248C">
            <w:pPr>
              <w:spacing w:after="120"/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</w:pP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>TYPE: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  <w:lang w:val="fr-FR"/>
              </w:rPr>
              <w:t>MEDIUM</w:t>
            </w:r>
          </w:p>
          <w:p w14:paraId="52763A31" w14:textId="23E8EFB4" w:rsidR="008D082D" w:rsidRPr="000975BB" w:rsidRDefault="008D082D" w:rsidP="004F248C">
            <w:pPr>
              <w:spacing w:after="120"/>
              <w:rPr>
                <w:rFonts w:ascii="Arial" w:hAnsi="Arial" w:cs="Arial"/>
                <w:b/>
                <w:color w:val="FFFFFF" w:themeColor="background1"/>
                <w:sz w:val="20"/>
                <w:lang w:val="en-GB"/>
              </w:rPr>
            </w:pP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>LOC: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  <w:t>19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  <w:lang w:val="en-GB"/>
              </w:rPr>
              <w:t>0</w:t>
            </w:r>
          </w:p>
          <w:p w14:paraId="1CA355C6" w14:textId="25F14006" w:rsidR="008D082D" w:rsidRPr="000975BB" w:rsidRDefault="008D082D" w:rsidP="00901F7E">
            <w:pPr>
              <w:spacing w:after="120"/>
              <w:rPr>
                <w:rFonts w:ascii="Arial" w:hAnsi="Arial" w:cs="Arial"/>
                <w:b/>
                <w:sz w:val="32"/>
              </w:rPr>
            </w:pP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DURATION: 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ab/>
            </w:r>
            <w:r>
              <w:rPr>
                <w:rFonts w:ascii="Arial" w:hAnsi="Arial" w:cs="Arial"/>
                <w:b/>
                <w:color w:val="FFFFFF" w:themeColor="background1"/>
                <w:sz w:val="20"/>
                <w:lang w:val="vi-VN"/>
              </w:rPr>
              <w:t>90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0</w:t>
            </w:r>
            <w:r w:rsidRPr="000975BB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 MINUTES</w:t>
            </w:r>
          </w:p>
        </w:tc>
      </w:tr>
    </w:tbl>
    <w:p w14:paraId="44E0D62E" w14:textId="77777777" w:rsidR="007A5F82" w:rsidRPr="000975BB" w:rsidRDefault="007A5F82" w:rsidP="007A5F82">
      <w:pPr>
        <w:rPr>
          <w:rFonts w:ascii="Arial" w:hAnsi="Arial" w:cs="Arial"/>
          <w:color w:val="0070C0"/>
        </w:rPr>
      </w:pPr>
    </w:p>
    <w:p w14:paraId="7E53A01F" w14:textId="6B9F97FB" w:rsidR="00860E6D" w:rsidRPr="000975BB" w:rsidRDefault="005032BC" w:rsidP="006071A5">
      <w:pPr>
        <w:pStyle w:val="Heading1"/>
        <w:rPr>
          <w:rFonts w:ascii="Arial" w:hAnsi="Arial"/>
          <w:lang w:val="vi-VN"/>
        </w:rPr>
      </w:pPr>
      <w:bookmarkStart w:id="1" w:name="_Toc173757833"/>
      <w:r>
        <w:rPr>
          <w:rFonts w:ascii="Arial" w:hAnsi="Arial"/>
        </w:rPr>
        <w:t>Angular</w:t>
      </w:r>
      <w:r>
        <w:rPr>
          <w:rFonts w:ascii="Arial" w:hAnsi="Arial"/>
          <w:lang w:val="vi-VN"/>
        </w:rPr>
        <w:t xml:space="preserve"> with ASP.NET Core Web API</w:t>
      </w:r>
      <w:r w:rsidR="003D23DC" w:rsidRPr="000975BB">
        <w:rPr>
          <w:rFonts w:ascii="Arial" w:hAnsi="Arial"/>
        </w:rPr>
        <w:t>:</w:t>
      </w:r>
      <w:r w:rsidR="4D949BE8" w:rsidRPr="000975BB">
        <w:rPr>
          <w:rFonts w:ascii="Arial" w:hAnsi="Arial"/>
        </w:rPr>
        <w:t xml:space="preserve"> </w:t>
      </w:r>
      <w:bookmarkStart w:id="2" w:name="_Toc8042533"/>
      <w:r w:rsidR="00605708" w:rsidRPr="000975BB">
        <w:rPr>
          <w:rFonts w:ascii="Arial" w:hAnsi="Arial"/>
        </w:rPr>
        <w:t>Quiz</w:t>
      </w:r>
      <w:r w:rsidR="00605708" w:rsidRPr="000975BB">
        <w:rPr>
          <w:rFonts w:ascii="Arial" w:hAnsi="Arial"/>
          <w:lang w:val="vi-VN"/>
        </w:rPr>
        <w:t xml:space="preserve"> Application</w:t>
      </w:r>
      <w:bookmarkEnd w:id="1"/>
    </w:p>
    <w:p w14:paraId="3D92B828" w14:textId="77777777" w:rsidR="007703F4" w:rsidRDefault="008A0793" w:rsidP="007703F4">
      <w:pPr>
        <w:keepNext/>
        <w:keepLines/>
        <w:spacing w:before="200" w:line="360" w:lineRule="auto"/>
        <w:outlineLvl w:val="1"/>
        <w:rPr>
          <w:rFonts w:ascii="Arial" w:hAnsi="Arial" w:cs="Arial"/>
          <w:b/>
          <w:bCs/>
          <w:sz w:val="20"/>
          <w:szCs w:val="20"/>
          <w:u w:val="single"/>
        </w:rPr>
      </w:pPr>
      <w:bookmarkStart w:id="3" w:name="_Toc11325769"/>
      <w:bookmarkStart w:id="4" w:name="_Toc173757834"/>
      <w:bookmarkEnd w:id="2"/>
      <w:r w:rsidRPr="000975BB">
        <w:rPr>
          <w:rFonts w:ascii="Arial" w:hAnsi="Arial" w:cs="Arial"/>
          <w:b/>
          <w:bCs/>
          <w:sz w:val="20"/>
          <w:szCs w:val="20"/>
          <w:u w:val="single"/>
        </w:rPr>
        <w:t>Objectives:</w:t>
      </w:r>
      <w:bookmarkStart w:id="5" w:name="_Toc11325771"/>
      <w:bookmarkEnd w:id="3"/>
      <w:bookmarkEnd w:id="4"/>
    </w:p>
    <w:p w14:paraId="1E8DD32E" w14:textId="77777777" w:rsidR="00B328DB" w:rsidRPr="00B328DB" w:rsidRDefault="00B328DB" w:rsidP="00D74F11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328DB">
        <w:rPr>
          <w:rFonts w:ascii="Arial" w:hAnsi="Arial" w:cs="Arial"/>
          <w:sz w:val="20"/>
          <w:szCs w:val="20"/>
        </w:rPr>
        <w:t>Master Angular Fundamentals: Gain a solid understanding of core Angular concepts like components, templates, data binding (one-way and two-way), and built-in pipes (e.g., DatePipe) for data formatting.</w:t>
      </w:r>
    </w:p>
    <w:p w14:paraId="41EB5AB0" w14:textId="77777777" w:rsidR="00B328DB" w:rsidRPr="00B328DB" w:rsidRDefault="00B328DB" w:rsidP="00D74F11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328DB">
        <w:rPr>
          <w:rFonts w:ascii="Arial" w:hAnsi="Arial" w:cs="Arial"/>
          <w:sz w:val="20"/>
          <w:szCs w:val="20"/>
        </w:rPr>
        <w:t>Component Development Expertise: Develop reusable and maintainable components encompassing UI logic and layout elements (common header, footer, subject list, individual quiz display, etc.).</w:t>
      </w:r>
    </w:p>
    <w:p w14:paraId="7D02D6A5" w14:textId="77777777" w:rsidR="00B328DB" w:rsidRPr="00B328DB" w:rsidRDefault="00B328DB" w:rsidP="00D74F11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328DB">
        <w:rPr>
          <w:rFonts w:ascii="Arial" w:hAnsi="Arial" w:cs="Arial"/>
          <w:sz w:val="20"/>
          <w:szCs w:val="20"/>
        </w:rPr>
        <w:t>User Interaction and Navigation: Implement user interaction using directives (ngIf, ngFor) and navigate between different application sections (quizzes list, quiz detail) using Angular Router.</w:t>
      </w:r>
    </w:p>
    <w:p w14:paraId="70F1676F" w14:textId="77777777" w:rsidR="00B328DB" w:rsidRPr="00B328DB" w:rsidRDefault="00B328DB" w:rsidP="00D74F11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328DB">
        <w:rPr>
          <w:rFonts w:ascii="Arial" w:hAnsi="Arial" w:cs="Arial"/>
          <w:sz w:val="20"/>
          <w:szCs w:val="20"/>
        </w:rPr>
        <w:t>Form Creation and Management: Create forms for login, register, subject/quiz creation/editing, and question creation (including answer options) utilizing FormsModule or ReactiveFormsModule based on complexity.</w:t>
      </w:r>
    </w:p>
    <w:p w14:paraId="7819F1F3" w14:textId="77777777" w:rsidR="00B328DB" w:rsidRPr="00B328DB" w:rsidRDefault="00B328DB" w:rsidP="00D74F11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328DB">
        <w:rPr>
          <w:rFonts w:ascii="Arial" w:hAnsi="Arial" w:cs="Arial"/>
          <w:sz w:val="20"/>
          <w:szCs w:val="20"/>
        </w:rPr>
        <w:t>Data Management and API Integration: Develop services using HttpClient to communicate with the ASP.NET Core Web API backend. These services will handle fetching data (quizzes, subjects), submitting answers, and potentially caching frequently accessed data.</w:t>
      </w:r>
    </w:p>
    <w:p w14:paraId="1663F562" w14:textId="77777777" w:rsidR="00B328DB" w:rsidRPr="00B328DB" w:rsidRDefault="00B328DB" w:rsidP="00D74F11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328DB">
        <w:rPr>
          <w:rFonts w:ascii="Arial" w:hAnsi="Arial" w:cs="Arial"/>
          <w:sz w:val="20"/>
          <w:szCs w:val="20"/>
        </w:rPr>
        <w:t>Dependency Injection: Understand and leverage dependency injection to promote loose coupling between components and services, improving testability and maintainability.</w:t>
      </w:r>
    </w:p>
    <w:p w14:paraId="13C97F0E" w14:textId="77777777" w:rsidR="00B328DB" w:rsidRPr="00B328DB" w:rsidRDefault="00B328DB" w:rsidP="00D74F11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328DB">
        <w:rPr>
          <w:rFonts w:ascii="Arial" w:hAnsi="Arial" w:cs="Arial"/>
          <w:sz w:val="20"/>
          <w:szCs w:val="20"/>
        </w:rPr>
        <w:t>Security Awareness: Implement security best practices like input validation and sanitization to mitigate potential vulnerabilities and protect user data.</w:t>
      </w:r>
    </w:p>
    <w:p w14:paraId="341BF662" w14:textId="77777777" w:rsidR="00B328DB" w:rsidRPr="00B328DB" w:rsidRDefault="00B328DB" w:rsidP="00D74F11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328DB">
        <w:rPr>
          <w:rFonts w:ascii="Arial" w:hAnsi="Arial" w:cs="Arial"/>
          <w:sz w:val="20"/>
          <w:szCs w:val="20"/>
        </w:rPr>
        <w:t>Advanced Concepts Exploration: Explore different rendering strategies like Client-side Rendering (CSR), Server-side Rendering (SSR), and Static Site Generation (SSG) to choose the appropriate one based on performance, SEO, and user experience considerations.</w:t>
      </w:r>
    </w:p>
    <w:p w14:paraId="2FC7CD38" w14:textId="77777777" w:rsidR="00B328DB" w:rsidRPr="00B328DB" w:rsidRDefault="00B328DB" w:rsidP="00D74F11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328DB">
        <w:rPr>
          <w:rFonts w:ascii="Arial" w:hAnsi="Arial" w:cs="Arial"/>
          <w:sz w:val="20"/>
          <w:szCs w:val="20"/>
        </w:rPr>
        <w:t>Unit Testing Expertise: Write unit tests for components, services, and other application logic using a testing framework like Jasmine and Karma to ensure core functionalities and data behavior work as expected.</w:t>
      </w:r>
    </w:p>
    <w:p w14:paraId="1F1898FD" w14:textId="77777777" w:rsidR="00B328DB" w:rsidRPr="00B328DB" w:rsidRDefault="00B328DB" w:rsidP="00D74F11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B328DB">
        <w:rPr>
          <w:rFonts w:ascii="Arial" w:hAnsi="Arial" w:cs="Arial"/>
          <w:sz w:val="20"/>
          <w:szCs w:val="20"/>
        </w:rPr>
        <w:t>Deployment Readiness: Learn how to build the Angular application for production using the Angular CLI and understand different deployment options (static hosting, cloud platforms) based on project requirements.</w:t>
      </w:r>
    </w:p>
    <w:p w14:paraId="1894FBFC" w14:textId="22034C96" w:rsidR="008C259B" w:rsidRPr="00852D96" w:rsidRDefault="00EB7598" w:rsidP="008A0793">
      <w:pPr>
        <w:keepNext/>
        <w:keepLines/>
        <w:spacing w:before="200" w:line="360" w:lineRule="auto"/>
        <w:outlineLvl w:val="1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  <w:lang w:val="vi-VN"/>
        </w:rPr>
      </w:pPr>
      <w:bookmarkStart w:id="6" w:name="_Toc173757835"/>
      <w:r w:rsidRPr="000975BB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Prerequisites</w:t>
      </w:r>
      <w:r w:rsidR="003D23DC" w:rsidRPr="000975BB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:</w:t>
      </w:r>
      <w:bookmarkEnd w:id="6"/>
    </w:p>
    <w:p w14:paraId="4811F196" w14:textId="7AEF50FE" w:rsidR="00C710DA" w:rsidRPr="000975BB" w:rsidRDefault="00C710DA" w:rsidP="00D2792D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975BB">
        <w:rPr>
          <w:rFonts w:ascii="Arial" w:hAnsi="Arial" w:cs="Arial"/>
          <w:sz w:val="20"/>
          <w:szCs w:val="20"/>
        </w:rPr>
        <w:t xml:space="preserve">Working environment: </w:t>
      </w:r>
      <w:r w:rsidR="00BF4FF2" w:rsidRPr="000975BB">
        <w:rPr>
          <w:rFonts w:ascii="Arial" w:hAnsi="Arial" w:cs="Arial"/>
          <w:sz w:val="20"/>
          <w:szCs w:val="20"/>
          <w:lang w:val="vi-VN"/>
        </w:rPr>
        <w:t>Visual Studio Code/</w:t>
      </w:r>
      <w:r w:rsidRPr="000975BB">
        <w:rPr>
          <w:rFonts w:ascii="Arial" w:hAnsi="Arial" w:cs="Arial"/>
          <w:sz w:val="20"/>
          <w:szCs w:val="20"/>
        </w:rPr>
        <w:t xml:space="preserve">Visual Studio 2013 or higher. </w:t>
      </w:r>
    </w:p>
    <w:p w14:paraId="4E6EC55C" w14:textId="44C38877" w:rsidR="00CE774C" w:rsidRPr="000975BB" w:rsidRDefault="00654B1E" w:rsidP="00D2792D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975BB">
        <w:rPr>
          <w:rFonts w:ascii="Arial" w:hAnsi="Arial" w:cs="Arial"/>
          <w:color w:val="000000" w:themeColor="text1"/>
          <w:sz w:val="20"/>
          <w:szCs w:val="20"/>
        </w:rPr>
        <w:t xml:space="preserve">Delivery: </w:t>
      </w:r>
      <w:r w:rsidR="002A76E7" w:rsidRPr="000975BB">
        <w:rPr>
          <w:rFonts w:ascii="Arial" w:hAnsi="Arial" w:cs="Arial"/>
          <w:sz w:val="20"/>
          <w:szCs w:val="20"/>
        </w:rPr>
        <w:t>Source code packaged in a compress archive.</w:t>
      </w:r>
    </w:p>
    <w:p w14:paraId="036BADA7" w14:textId="11192326" w:rsidR="00C710DA" w:rsidRPr="000975BB" w:rsidRDefault="003F660D" w:rsidP="005A21DF">
      <w:pPr>
        <w:keepNext/>
        <w:keepLines/>
        <w:spacing w:before="200"/>
        <w:outlineLvl w:val="1"/>
        <w:rPr>
          <w:rFonts w:ascii="Arial" w:hAnsi="Arial" w:cs="Arial"/>
          <w:b/>
          <w:sz w:val="20"/>
          <w:szCs w:val="20"/>
          <w:u w:val="single"/>
        </w:rPr>
      </w:pPr>
      <w:bookmarkStart w:id="7" w:name="_Toc173757836"/>
      <w:r w:rsidRPr="000975BB">
        <w:rPr>
          <w:rFonts w:ascii="Arial" w:hAnsi="Arial" w:cs="Arial"/>
          <w:b/>
          <w:sz w:val="20"/>
          <w:szCs w:val="20"/>
          <w:u w:val="single"/>
        </w:rPr>
        <w:t>Problem</w:t>
      </w:r>
      <w:r w:rsidR="00EB7598" w:rsidRPr="000975BB">
        <w:rPr>
          <w:rFonts w:ascii="Arial" w:hAnsi="Arial" w:cs="Arial"/>
          <w:b/>
          <w:sz w:val="20"/>
          <w:szCs w:val="20"/>
          <w:u w:val="single"/>
        </w:rPr>
        <w:t xml:space="preserve"> Require</w:t>
      </w:r>
      <w:r w:rsidR="006071A5" w:rsidRPr="000975BB">
        <w:rPr>
          <w:rFonts w:ascii="Arial" w:hAnsi="Arial" w:cs="Arial"/>
          <w:b/>
          <w:sz w:val="20"/>
          <w:szCs w:val="20"/>
          <w:u w:val="single"/>
        </w:rPr>
        <w:t>m</w:t>
      </w:r>
      <w:r w:rsidR="00EB7598" w:rsidRPr="000975BB">
        <w:rPr>
          <w:rFonts w:ascii="Arial" w:hAnsi="Arial" w:cs="Arial"/>
          <w:b/>
          <w:sz w:val="20"/>
          <w:szCs w:val="20"/>
          <w:u w:val="single"/>
        </w:rPr>
        <w:t>e</w:t>
      </w:r>
      <w:r w:rsidR="006071A5" w:rsidRPr="000975BB">
        <w:rPr>
          <w:rFonts w:ascii="Arial" w:hAnsi="Arial" w:cs="Arial"/>
          <w:b/>
          <w:sz w:val="20"/>
          <w:szCs w:val="20"/>
          <w:u w:val="single"/>
        </w:rPr>
        <w:t>nts</w:t>
      </w:r>
      <w:r w:rsidR="000B5A8B" w:rsidRPr="000975BB">
        <w:rPr>
          <w:rFonts w:ascii="Arial" w:hAnsi="Arial" w:cs="Arial"/>
          <w:b/>
          <w:sz w:val="20"/>
          <w:szCs w:val="20"/>
          <w:u w:val="single"/>
        </w:rPr>
        <w:t>:</w:t>
      </w:r>
      <w:bookmarkEnd w:id="7"/>
    </w:p>
    <w:bookmarkEnd w:id="5"/>
    <w:p w14:paraId="03162098" w14:textId="7E9C4445" w:rsidR="00BF4FF2" w:rsidRDefault="00311334" w:rsidP="00031B17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311334">
        <w:rPr>
          <w:rFonts w:ascii="Arial" w:hAnsi="Arial" w:cs="Arial"/>
          <w:color w:val="1F1F1F"/>
          <w:sz w:val="20"/>
          <w:szCs w:val="20"/>
          <w:lang w:val="vi-VN"/>
        </w:rPr>
        <w:t>This assignment outlines the development of an Angular frontend application to complement the ASP.NET Core Web API Quiz Application you've built.</w:t>
      </w:r>
    </w:p>
    <w:p w14:paraId="4BF3F4A4" w14:textId="0399D6E4" w:rsidR="005B3F9E" w:rsidRPr="005B3F9E" w:rsidRDefault="005B3F9E" w:rsidP="00031B17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</w:rPr>
      </w:pPr>
      <w:r w:rsidRPr="005B3F9E">
        <w:rPr>
          <w:rFonts w:ascii="Arial" w:hAnsi="Arial" w:cs="Arial"/>
          <w:b/>
          <w:color w:val="1F1F1F"/>
          <w:sz w:val="20"/>
          <w:szCs w:val="20"/>
        </w:rPr>
        <w:t>Design file:</w:t>
      </w:r>
      <w:r>
        <w:rPr>
          <w:rFonts w:ascii="Arial" w:hAnsi="Arial" w:cs="Arial"/>
          <w:color w:val="1F1F1F"/>
          <w:sz w:val="20"/>
          <w:szCs w:val="20"/>
        </w:rPr>
        <w:t xml:space="preserve"> </w:t>
      </w:r>
      <w:r w:rsidRPr="005B3F9E">
        <w:rPr>
          <w:rFonts w:ascii="Arial" w:hAnsi="Arial" w:cs="Arial"/>
          <w:color w:val="1F1F1F"/>
          <w:sz w:val="20"/>
          <w:szCs w:val="20"/>
        </w:rPr>
        <w:t>ANG.P.L001.Opt1_design</w:t>
      </w:r>
      <w:r>
        <w:rPr>
          <w:rFonts w:ascii="Arial" w:hAnsi="Arial" w:cs="Arial"/>
          <w:color w:val="1F1F1F"/>
          <w:sz w:val="20"/>
          <w:szCs w:val="20"/>
        </w:rPr>
        <w:t>.zip</w:t>
      </w:r>
    </w:p>
    <w:p w14:paraId="646C48CE" w14:textId="1F076007" w:rsidR="00194080" w:rsidRPr="00194080" w:rsidRDefault="00194080" w:rsidP="00194080">
      <w:pPr>
        <w:keepNext/>
        <w:keepLines/>
        <w:spacing w:before="200"/>
        <w:outlineLvl w:val="1"/>
        <w:rPr>
          <w:rFonts w:ascii="Arial" w:hAnsi="Arial" w:cs="Arial"/>
          <w:b/>
          <w:sz w:val="20"/>
          <w:szCs w:val="20"/>
          <w:u w:val="single"/>
        </w:rPr>
      </w:pPr>
      <w:bookmarkStart w:id="8" w:name="_Toc173757837"/>
      <w:r w:rsidRPr="00194080">
        <w:rPr>
          <w:rFonts w:ascii="Arial" w:hAnsi="Arial" w:cs="Arial"/>
          <w:b/>
          <w:sz w:val="20"/>
          <w:szCs w:val="20"/>
          <w:u w:val="single"/>
        </w:rPr>
        <w:t>Task 1: Angular Fundamentals</w:t>
      </w:r>
      <w:bookmarkEnd w:id="8"/>
    </w:p>
    <w:p w14:paraId="31B62DCE" w14:textId="15A0B362" w:rsidR="00194080" w:rsidRDefault="00194080" w:rsidP="008A25B1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Description:</w:t>
      </w:r>
    </w:p>
    <w:p w14:paraId="34722BA0" w14:textId="390A55E8" w:rsidR="00194080" w:rsidRDefault="00194080" w:rsidP="008A25B1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This task focuses on building a foundational understanding of Angular concepts, including components, templates, data binding, and pipes.</w:t>
      </w:r>
    </w:p>
    <w:p w14:paraId="6F3EDC22" w14:textId="77777777" w:rsidR="005D1AFC" w:rsidRPr="00AA2F09" w:rsidRDefault="005D1AFC" w:rsidP="008A25B1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</w:p>
    <w:p w14:paraId="35288169" w14:textId="3905E1DA" w:rsidR="00617402" w:rsidRPr="00AA2F09" w:rsidRDefault="00617402" w:rsidP="008A25B1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Function Requirements:</w:t>
      </w:r>
    </w:p>
    <w:p w14:paraId="36F49D32" w14:textId="4A75EA34" w:rsidR="005259B3" w:rsidRPr="00AA2F09" w:rsidRDefault="00194080" w:rsidP="00D2792D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Project Setup</w:t>
      </w:r>
      <w:r w:rsidR="005259B3"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:</w:t>
      </w:r>
    </w:p>
    <w:p w14:paraId="3526D8FC" w14:textId="4DD52C70" w:rsidR="005259B3" w:rsidRPr="00AA2F09" w:rsidRDefault="00194080" w:rsidP="00194080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Create a new Angular project using the Angular CLI </w:t>
      </w:r>
      <w:r w:rsidRPr="00AA2F09">
        <w:rPr>
          <w:rFonts w:ascii="Arial" w:hAnsi="Arial" w:cs="Arial"/>
          <w:b/>
          <w:bCs/>
          <w:sz w:val="20"/>
          <w:szCs w:val="20"/>
          <w:lang w:val="vi-VN"/>
        </w:rPr>
        <w:t>(ng new quiz-app).</w:t>
      </w:r>
    </w:p>
    <w:p w14:paraId="45EC646D" w14:textId="3A5C311C" w:rsidR="00311334" w:rsidRPr="00AA2F09" w:rsidRDefault="00311334" w:rsidP="00194080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Install Bootstrap</w:t>
      </w:r>
      <w:r w:rsidR="0094456A">
        <w:rPr>
          <w:rFonts w:ascii="Arial" w:hAnsi="Arial" w:cs="Arial"/>
          <w:sz w:val="20"/>
          <w:szCs w:val="20"/>
          <w:lang w:val="vi-VN"/>
        </w:rPr>
        <w:t>/Tailwind</w:t>
      </w:r>
      <w:r w:rsidRPr="00AA2F09">
        <w:rPr>
          <w:rFonts w:ascii="Arial" w:hAnsi="Arial" w:cs="Arial"/>
          <w:sz w:val="20"/>
          <w:szCs w:val="20"/>
          <w:lang w:val="vi-VN"/>
        </w:rPr>
        <w:t>, Font-</w:t>
      </w:r>
      <w:r w:rsidR="00212B1B">
        <w:rPr>
          <w:rFonts w:ascii="Arial" w:hAnsi="Arial" w:cs="Arial"/>
          <w:sz w:val="20"/>
          <w:szCs w:val="20"/>
          <w:lang w:val="vi-VN"/>
        </w:rPr>
        <w:t>A</w:t>
      </w:r>
      <w:r w:rsidRPr="00AA2F09">
        <w:rPr>
          <w:rFonts w:ascii="Arial" w:hAnsi="Arial" w:cs="Arial"/>
          <w:sz w:val="20"/>
          <w:szCs w:val="20"/>
          <w:lang w:val="vi-VN"/>
        </w:rPr>
        <w:t>wesome packages</w:t>
      </w:r>
    </w:p>
    <w:p w14:paraId="7390B6B7" w14:textId="77777777" w:rsidR="00194080" w:rsidRPr="00AA2F09" w:rsidRDefault="00194080" w:rsidP="00D2792D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Components: </w:t>
      </w:r>
    </w:p>
    <w:p w14:paraId="5973BA71" w14:textId="2AD83022" w:rsidR="00F63ADF" w:rsidRPr="00802C7F" w:rsidRDefault="007B4B29" w:rsidP="00802C7F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 xml:space="preserve">Create </w:t>
      </w:r>
      <w:r w:rsidR="00F63ADF">
        <w:rPr>
          <w:rFonts w:ascii="Arial" w:hAnsi="Arial" w:cs="Arial"/>
          <w:sz w:val="20"/>
          <w:szCs w:val="20"/>
          <w:lang w:val="vi-VN"/>
        </w:rPr>
        <w:t>common component</w:t>
      </w:r>
      <w:r>
        <w:rPr>
          <w:rFonts w:ascii="Arial" w:hAnsi="Arial" w:cs="Arial"/>
          <w:sz w:val="20"/>
          <w:szCs w:val="20"/>
          <w:lang w:val="vi-VN"/>
        </w:rPr>
        <w:t xml:space="preserve"> to reuse in other components</w:t>
      </w:r>
    </w:p>
    <w:p w14:paraId="5AFAE7DC" w14:textId="4EB63C3A" w:rsidR="00F63ADF" w:rsidRDefault="00F63ADF" w:rsidP="00F63ADF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Header</w:t>
      </w:r>
    </w:p>
    <w:p w14:paraId="7530BB4F" w14:textId="265FD336" w:rsidR="00F63ADF" w:rsidRDefault="00F63ADF" w:rsidP="00F63ADF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Footer</w:t>
      </w:r>
      <w:r w:rsidR="00D50545">
        <w:rPr>
          <w:rFonts w:ascii="Arial" w:hAnsi="Arial" w:cs="Arial"/>
          <w:sz w:val="20"/>
          <w:szCs w:val="20"/>
        </w:rPr>
        <w:t xml:space="preserve"> (Year in footer should use Date Pipe)</w:t>
      </w:r>
    </w:p>
    <w:p w14:paraId="322D3732" w14:textId="5ECD2ED9" w:rsidR="00C24F78" w:rsidRPr="008F0AC1" w:rsidRDefault="00C24F78" w:rsidP="00F63ADF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Quiz Card</w:t>
      </w:r>
    </w:p>
    <w:p w14:paraId="4069AFA8" w14:textId="448BEF1F" w:rsidR="008F0AC1" w:rsidRPr="008F0AC1" w:rsidRDefault="00934221" w:rsidP="008F0AC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>Generate</w:t>
      </w:r>
      <w:r w:rsidR="008F0AC1">
        <w:rPr>
          <w:rFonts w:ascii="Arial" w:hAnsi="Arial" w:cs="Arial"/>
          <w:sz w:val="20"/>
          <w:szCs w:val="20"/>
          <w:lang w:val="vi-VN"/>
        </w:rPr>
        <w:t xml:space="preserve"> </w:t>
      </w:r>
      <w:r w:rsidR="008F0AC1">
        <w:rPr>
          <w:rFonts w:ascii="Arial" w:hAnsi="Arial" w:cs="Arial"/>
          <w:sz w:val="20"/>
          <w:szCs w:val="20"/>
        </w:rPr>
        <w:t>page components:</w:t>
      </w:r>
    </w:p>
    <w:p w14:paraId="06BB394E" w14:textId="3AA63D52" w:rsidR="006367E3" w:rsidRDefault="006367E3" w:rsidP="008F0AC1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>Home</w:t>
      </w:r>
    </w:p>
    <w:p w14:paraId="77A12051" w14:textId="4532DEE1" w:rsidR="00904E32" w:rsidRPr="006367E3" w:rsidRDefault="00904E32" w:rsidP="008F0AC1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About</w:t>
      </w:r>
    </w:p>
    <w:p w14:paraId="159E5023" w14:textId="17066970" w:rsidR="00311334" w:rsidRPr="00AA2F09" w:rsidRDefault="00311334" w:rsidP="00311334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Create reusable components to </w:t>
      </w:r>
      <w:r w:rsidR="00802C7F">
        <w:rPr>
          <w:rFonts w:ascii="Arial" w:hAnsi="Arial" w:cs="Arial"/>
          <w:sz w:val="20"/>
          <w:szCs w:val="20"/>
        </w:rPr>
        <w:t>display quizzes in HomeComponent</w:t>
      </w:r>
      <w:r w:rsidRPr="00AA2F09">
        <w:rPr>
          <w:rFonts w:ascii="Arial" w:hAnsi="Arial" w:cs="Arial"/>
          <w:sz w:val="20"/>
          <w:szCs w:val="20"/>
          <w:lang w:val="vi-VN"/>
        </w:rPr>
        <w:t xml:space="preserve"> </w:t>
      </w:r>
      <w:r w:rsidR="00802C7F">
        <w:rPr>
          <w:rFonts w:ascii="Arial" w:hAnsi="Arial" w:cs="Arial"/>
          <w:sz w:val="20"/>
          <w:szCs w:val="20"/>
        </w:rPr>
        <w:t>(</w:t>
      </w:r>
      <w:r w:rsidR="00D87643">
        <w:rPr>
          <w:rFonts w:ascii="Arial" w:hAnsi="Arial" w:cs="Arial"/>
          <w:sz w:val="20"/>
          <w:szCs w:val="20"/>
        </w:rPr>
        <w:t>using fake data</w:t>
      </w:r>
      <w:r w:rsidR="00917CA0">
        <w:rPr>
          <w:rFonts w:ascii="Arial" w:hAnsi="Arial" w:cs="Arial"/>
          <w:sz w:val="20"/>
          <w:szCs w:val="20"/>
          <w:lang w:val="vi-VN"/>
        </w:rPr>
        <w:t xml:space="preserve"> for quizzes</w:t>
      </w:r>
      <w:r w:rsidR="00802C7F">
        <w:rPr>
          <w:rFonts w:ascii="Arial" w:hAnsi="Arial" w:cs="Arial"/>
          <w:sz w:val="20"/>
          <w:szCs w:val="20"/>
        </w:rPr>
        <w:t>, we integrate with</w:t>
      </w:r>
      <w:r w:rsidR="0040439C">
        <w:rPr>
          <w:rFonts w:ascii="Arial" w:hAnsi="Arial" w:cs="Arial"/>
          <w:sz w:val="20"/>
          <w:szCs w:val="20"/>
        </w:rPr>
        <w:t xml:space="preserve"> real data from</w:t>
      </w:r>
      <w:r w:rsidR="00802C7F">
        <w:rPr>
          <w:rFonts w:ascii="Arial" w:hAnsi="Arial" w:cs="Arial"/>
          <w:sz w:val="20"/>
          <w:szCs w:val="20"/>
        </w:rPr>
        <w:t xml:space="preserve"> API in Task 03)</w:t>
      </w:r>
      <w:r w:rsidR="00D87643">
        <w:rPr>
          <w:rFonts w:ascii="Arial" w:hAnsi="Arial" w:cs="Arial"/>
          <w:sz w:val="20"/>
          <w:szCs w:val="20"/>
        </w:rPr>
        <w:t>.</w:t>
      </w:r>
    </w:p>
    <w:p w14:paraId="6A13AF94" w14:textId="2E1C8290" w:rsidR="000C11D3" w:rsidRDefault="00826399" w:rsidP="0048159E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Home Page</w:t>
      </w:r>
      <w:r w:rsidR="005048A0">
        <w:rPr>
          <w:rFonts w:ascii="Arial" w:hAnsi="Arial" w:cs="Arial"/>
          <w:sz w:val="20"/>
          <w:szCs w:val="20"/>
          <w:lang w:val="vi-VN"/>
        </w:rPr>
        <w:t xml:space="preserve"> (</w:t>
      </w:r>
      <w:r w:rsidR="005048A0" w:rsidRPr="005048A0">
        <w:rPr>
          <w:rFonts w:ascii="Arial" w:hAnsi="Arial" w:cs="Arial"/>
          <w:sz w:val="20"/>
          <w:szCs w:val="20"/>
          <w:lang w:val="vi-VN"/>
        </w:rPr>
        <w:t>task01_home.png</w:t>
      </w:r>
      <w:r w:rsidR="005048A0">
        <w:rPr>
          <w:rFonts w:ascii="Arial" w:hAnsi="Arial" w:cs="Arial"/>
          <w:sz w:val="20"/>
          <w:szCs w:val="20"/>
          <w:lang w:val="vi-VN"/>
        </w:rPr>
        <w:t>)</w:t>
      </w:r>
      <w:r w:rsidR="00787D87">
        <w:rPr>
          <w:rFonts w:ascii="Arial" w:hAnsi="Arial" w:cs="Arial"/>
          <w:sz w:val="20"/>
          <w:szCs w:val="20"/>
          <w:lang w:val="vi-VN"/>
        </w:rPr>
        <w:t>:</w:t>
      </w:r>
    </w:p>
    <w:p w14:paraId="52F33C71" w14:textId="4B6E85E6" w:rsidR="00B34337" w:rsidRDefault="000C11D3" w:rsidP="000C11D3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  <w:lang w:val="vi-VN"/>
        </w:rPr>
      </w:pPr>
      <w:r w:rsidRPr="0048159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4F8191B" wp14:editId="604ACEEC">
            <wp:extent cx="4691938" cy="3655886"/>
            <wp:effectExtent l="19050" t="19050" r="13970" b="20955"/>
            <wp:docPr id="2066972566" name="Picture 1" descr="A screenshot of a quiz ap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2566" name="Picture 1" descr="A screenshot of a quiz app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501" cy="36594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AA70AD" w14:textId="651F79AC" w:rsidR="00B2785C" w:rsidRDefault="004E2AD3" w:rsidP="00B2785C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About Page</w:t>
      </w:r>
      <w:r w:rsidR="005048A0">
        <w:rPr>
          <w:rFonts w:ascii="Arial" w:hAnsi="Arial" w:cs="Arial"/>
          <w:sz w:val="20"/>
          <w:szCs w:val="20"/>
          <w:lang w:val="vi-VN"/>
        </w:rPr>
        <w:t xml:space="preserve"> (</w:t>
      </w:r>
      <w:r w:rsidR="005048A0" w:rsidRPr="005048A0">
        <w:rPr>
          <w:rFonts w:ascii="Arial" w:hAnsi="Arial" w:cs="Arial"/>
          <w:sz w:val="20"/>
          <w:szCs w:val="20"/>
          <w:lang w:val="vi-VN"/>
        </w:rPr>
        <w:t>task01_about.png</w:t>
      </w:r>
      <w:r w:rsidR="005048A0">
        <w:rPr>
          <w:rFonts w:ascii="Arial" w:hAnsi="Arial" w:cs="Arial"/>
          <w:sz w:val="20"/>
          <w:szCs w:val="20"/>
          <w:lang w:val="vi-VN"/>
        </w:rPr>
        <w:t>)</w:t>
      </w:r>
      <w:r w:rsidR="00787D87">
        <w:rPr>
          <w:rFonts w:ascii="Arial" w:hAnsi="Arial" w:cs="Arial"/>
          <w:sz w:val="20"/>
          <w:szCs w:val="20"/>
          <w:lang w:val="vi-VN"/>
        </w:rPr>
        <w:t xml:space="preserve">: </w:t>
      </w:r>
      <w:r w:rsidR="00892F98">
        <w:rPr>
          <w:rFonts w:ascii="Arial" w:hAnsi="Arial" w:cs="Arial"/>
          <w:sz w:val="20"/>
          <w:szCs w:val="20"/>
          <w:lang w:val="vi-VN"/>
        </w:rPr>
        <w:t>Our team using fake data</w:t>
      </w:r>
    </w:p>
    <w:p w14:paraId="06E49F52" w14:textId="77777777" w:rsidR="008D082D" w:rsidRDefault="008D082D" w:rsidP="00B2785C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</w:rPr>
      </w:pPr>
    </w:p>
    <w:p w14:paraId="7F2F04C1" w14:textId="77777777" w:rsidR="008D082D" w:rsidRDefault="008D082D" w:rsidP="00B2785C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</w:rPr>
      </w:pPr>
    </w:p>
    <w:p w14:paraId="4275DB83" w14:textId="77777777" w:rsidR="008D082D" w:rsidRDefault="008D082D" w:rsidP="00B2785C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</w:rPr>
      </w:pPr>
    </w:p>
    <w:p w14:paraId="5E3E9150" w14:textId="77777777" w:rsidR="008D082D" w:rsidRDefault="008D082D" w:rsidP="00B2785C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</w:rPr>
      </w:pPr>
    </w:p>
    <w:p w14:paraId="045C4D1E" w14:textId="77777777" w:rsidR="008D082D" w:rsidRDefault="008D082D" w:rsidP="00B2785C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</w:rPr>
      </w:pPr>
    </w:p>
    <w:p w14:paraId="71EACD26" w14:textId="0BC0D16D" w:rsidR="00311334" w:rsidRPr="00B34337" w:rsidRDefault="00B2785C" w:rsidP="00B2785C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  <w:lang w:val="vi-VN"/>
        </w:rPr>
      </w:pPr>
      <w:r w:rsidRPr="0048159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4F8EEB5" wp14:editId="4D6714C3">
            <wp:extent cx="4699254" cy="3847515"/>
            <wp:effectExtent l="19050" t="19050" r="25400" b="19685"/>
            <wp:docPr id="56477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74769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488" cy="38501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9B9661" w14:textId="77777777" w:rsidR="00194080" w:rsidRPr="00AA2F09" w:rsidRDefault="00194080" w:rsidP="00194080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Utilize the </w:t>
      </w:r>
      <w:r w:rsidRPr="00AA2F09">
        <w:rPr>
          <w:rFonts w:ascii="Arial" w:hAnsi="Arial" w:cs="Arial"/>
          <w:b/>
          <w:bCs/>
          <w:sz w:val="20"/>
          <w:szCs w:val="20"/>
          <w:lang w:val="vi-VN"/>
        </w:rPr>
        <w:t>@Component</w:t>
      </w:r>
      <w:r w:rsidRPr="00AA2F09">
        <w:rPr>
          <w:rFonts w:ascii="Arial" w:hAnsi="Arial" w:cs="Arial"/>
          <w:sz w:val="20"/>
          <w:szCs w:val="20"/>
          <w:lang w:val="vi-VN"/>
        </w:rPr>
        <w:t xml:space="preserve"> decorator to define component metadata (selector, template, styles). </w:t>
      </w:r>
    </w:p>
    <w:p w14:paraId="3D5B773C" w14:textId="77777777" w:rsidR="00194080" w:rsidRPr="00AA2F09" w:rsidRDefault="00194080" w:rsidP="00D2792D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Templates: </w:t>
      </w:r>
    </w:p>
    <w:p w14:paraId="2A11C6C3" w14:textId="77777777" w:rsidR="00194080" w:rsidRPr="00AA2F09" w:rsidRDefault="00194080" w:rsidP="00194080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Write HTML templates for components using Angular directives and expressions. </w:t>
      </w:r>
    </w:p>
    <w:p w14:paraId="3F5EDAB9" w14:textId="77777777" w:rsidR="00194080" w:rsidRPr="00AA2F09" w:rsidRDefault="00194080" w:rsidP="00D2792D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Data Binding and Pipes: </w:t>
      </w:r>
    </w:p>
    <w:p w14:paraId="1B287395" w14:textId="74B50C2F" w:rsidR="00B73D8E" w:rsidRPr="00B73D8E" w:rsidRDefault="00194080" w:rsidP="00B73D8E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Implement data binding (one-way, two-way) to display application data in templates. </w:t>
      </w:r>
    </w:p>
    <w:p w14:paraId="41BFE083" w14:textId="48AF32EA" w:rsidR="00C71A70" w:rsidRPr="00C71A70" w:rsidRDefault="00194080" w:rsidP="00C71A70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Utilize built-in pipes (e.g., DatePipe, </w:t>
      </w:r>
      <w:r w:rsidR="00A875D2">
        <w:rPr>
          <w:rFonts w:ascii="Arial" w:hAnsi="Arial" w:cs="Arial"/>
          <w:sz w:val="20"/>
          <w:szCs w:val="20"/>
        </w:rPr>
        <w:t>UpperCasePipe</w:t>
      </w:r>
      <w:r w:rsidRPr="00AA2F09">
        <w:rPr>
          <w:rFonts w:ascii="Arial" w:hAnsi="Arial" w:cs="Arial"/>
          <w:sz w:val="20"/>
          <w:szCs w:val="20"/>
          <w:lang w:val="vi-VN"/>
        </w:rPr>
        <w:t>) to format data for display.</w:t>
      </w:r>
    </w:p>
    <w:p w14:paraId="72A4DDF1" w14:textId="78DE038F" w:rsidR="00766F41" w:rsidRPr="00766F41" w:rsidRDefault="00766F41" w:rsidP="00766F41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b/>
          <w:bCs/>
          <w:sz w:val="20"/>
          <w:szCs w:val="20"/>
          <w:lang w:val="vi-VN"/>
        </w:rPr>
      </w:pPr>
      <w:r w:rsidRPr="00766F41">
        <w:rPr>
          <w:rFonts w:ascii="Arial" w:hAnsi="Arial" w:cs="Arial"/>
          <w:b/>
          <w:bCs/>
          <w:sz w:val="20"/>
          <w:szCs w:val="20"/>
          <w:lang w:val="vi-VN"/>
        </w:rPr>
        <w:t xml:space="preserve">Date format to display: </w:t>
      </w:r>
    </w:p>
    <w:p w14:paraId="40CAA74B" w14:textId="009A0854" w:rsidR="00766F41" w:rsidRPr="007249C2" w:rsidRDefault="00766F41" w:rsidP="00766F41">
      <w:pPr>
        <w:numPr>
          <w:ilvl w:val="2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dd MM YYYY – 16 May 2024</w:t>
      </w:r>
    </w:p>
    <w:p w14:paraId="3F4D7705" w14:textId="7BCD3370" w:rsidR="007249C2" w:rsidRPr="002A7C94" w:rsidRDefault="007249C2" w:rsidP="00766F41">
      <w:pPr>
        <w:numPr>
          <w:ilvl w:val="2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>MMM YYYY – May 2024</w:t>
      </w:r>
    </w:p>
    <w:p w14:paraId="400D9162" w14:textId="5F0CB28C" w:rsidR="002A7C94" w:rsidRPr="008225D2" w:rsidRDefault="002A7C94" w:rsidP="00766F41">
      <w:pPr>
        <w:numPr>
          <w:ilvl w:val="2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YYYY </w:t>
      </w:r>
      <w:r w:rsidR="008225D2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2024</w:t>
      </w:r>
    </w:p>
    <w:p w14:paraId="112CB6EB" w14:textId="73F45140" w:rsidR="008225D2" w:rsidRPr="008225D2" w:rsidRDefault="008225D2" w:rsidP="008225D2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8225D2">
        <w:rPr>
          <w:rFonts w:ascii="Arial" w:hAnsi="Arial" w:cs="Arial"/>
          <w:sz w:val="20"/>
          <w:szCs w:val="20"/>
          <w:lang w:val="vi-VN"/>
        </w:rPr>
        <w:t>Create</w:t>
      </w:r>
      <w:r w:rsidR="00591528">
        <w:rPr>
          <w:rFonts w:ascii="Arial" w:hAnsi="Arial" w:cs="Arial"/>
          <w:sz w:val="20"/>
          <w:szCs w:val="20"/>
        </w:rPr>
        <w:t xml:space="preserve"> a</w:t>
      </w:r>
      <w:r w:rsidR="00E75F03">
        <w:rPr>
          <w:rFonts w:ascii="Arial" w:hAnsi="Arial" w:cs="Arial"/>
          <w:sz w:val="20"/>
          <w:szCs w:val="20"/>
          <w:lang w:val="vi-VN"/>
        </w:rPr>
        <w:t xml:space="preserve"> custom</w:t>
      </w:r>
      <w:r w:rsidRPr="008225D2">
        <w:rPr>
          <w:rFonts w:ascii="Arial" w:hAnsi="Arial" w:cs="Arial"/>
          <w:sz w:val="20"/>
          <w:szCs w:val="20"/>
          <w:lang w:val="vi-VN"/>
        </w:rPr>
        <w:t xml:space="preserve"> DurationFormatPipe to format duration(minutes)</w:t>
      </w:r>
    </w:p>
    <w:p w14:paraId="5F865AC3" w14:textId="686DE59B" w:rsidR="008225D2" w:rsidRPr="00766F41" w:rsidRDefault="008225D2" w:rsidP="008225D2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b/>
          <w:bCs/>
          <w:sz w:val="20"/>
          <w:szCs w:val="20"/>
          <w:lang w:val="vi-VN"/>
        </w:rPr>
      </w:pPr>
      <w:r>
        <w:rPr>
          <w:rFonts w:ascii="Arial" w:hAnsi="Arial" w:cs="Arial"/>
          <w:b/>
          <w:bCs/>
          <w:sz w:val="20"/>
          <w:szCs w:val="20"/>
        </w:rPr>
        <w:t>Duration</w:t>
      </w:r>
      <w:r w:rsidRPr="00766F41">
        <w:rPr>
          <w:rFonts w:ascii="Arial" w:hAnsi="Arial" w:cs="Arial"/>
          <w:b/>
          <w:bCs/>
          <w:sz w:val="20"/>
          <w:szCs w:val="20"/>
          <w:lang w:val="vi-VN"/>
        </w:rPr>
        <w:t xml:space="preserve"> format to display: </w:t>
      </w:r>
    </w:p>
    <w:p w14:paraId="4054E114" w14:textId="3C4BE9F4" w:rsidR="008225D2" w:rsidRPr="00037779" w:rsidRDefault="008225D2" w:rsidP="008225D2">
      <w:pPr>
        <w:numPr>
          <w:ilvl w:val="2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15 </w:t>
      </w:r>
      <w:r>
        <w:rPr>
          <w:rFonts w:ascii="Arial" w:hAnsi="Arial" w:cs="Arial"/>
          <w:sz w:val="20"/>
          <w:szCs w:val="20"/>
          <w:lang w:val="vi-VN"/>
        </w:rPr>
        <w:t xml:space="preserve">– </w:t>
      </w:r>
      <w:r>
        <w:rPr>
          <w:rFonts w:ascii="Arial" w:hAnsi="Arial" w:cs="Arial"/>
          <w:sz w:val="20"/>
          <w:szCs w:val="20"/>
        </w:rPr>
        <w:t>15m</w:t>
      </w:r>
    </w:p>
    <w:p w14:paraId="5272722E" w14:textId="71A7CABE" w:rsidR="00037779" w:rsidRDefault="00037779" w:rsidP="008225D2">
      <w:pPr>
        <w:numPr>
          <w:ilvl w:val="2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>60 – 1h</w:t>
      </w:r>
    </w:p>
    <w:p w14:paraId="2F898422" w14:textId="25EE1A90" w:rsidR="008E3249" w:rsidRPr="007249C2" w:rsidRDefault="008E3249" w:rsidP="008225D2">
      <w:pPr>
        <w:numPr>
          <w:ilvl w:val="2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75 – 1h15m</w:t>
      </w:r>
    </w:p>
    <w:p w14:paraId="73B29FC7" w14:textId="7EAD235C" w:rsidR="00617402" w:rsidRPr="00AA2F09" w:rsidRDefault="00617402" w:rsidP="00FC1015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Hints:</w:t>
      </w:r>
    </w:p>
    <w:p w14:paraId="04DFE672" w14:textId="001515DD" w:rsidR="00194080" w:rsidRPr="00AA2F09" w:rsidRDefault="00194080" w:rsidP="00194080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Use Angular CLI commands for project creation and component</w:t>
      </w:r>
      <w:r w:rsidR="0043046F">
        <w:rPr>
          <w:rFonts w:ascii="Arial" w:hAnsi="Arial" w:cs="Arial"/>
          <w:color w:val="1F1F1F"/>
          <w:sz w:val="20"/>
          <w:szCs w:val="20"/>
          <w:lang w:val="vi-VN"/>
        </w:rPr>
        <w:t>/module</w:t>
      </w: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 generation (</w:t>
      </w: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ng generate component</w:t>
      </w:r>
      <w:r w:rsidR="00AF5D83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/module</w:t>
      </w: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). </w:t>
      </w:r>
    </w:p>
    <w:p w14:paraId="3718604B" w14:textId="6212C36C" w:rsidR="00617402" w:rsidRDefault="00194080" w:rsidP="00194080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Refer to Angular documentation for detailed information on components, templates, and data binding.</w:t>
      </w:r>
    </w:p>
    <w:p w14:paraId="4519DBFA" w14:textId="4EC315E8" w:rsidR="000C50F9" w:rsidRPr="00AA2F09" w:rsidRDefault="000C50F9" w:rsidP="00194080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t>Design file in folder: task01</w:t>
      </w:r>
    </w:p>
    <w:p w14:paraId="66AE1F21" w14:textId="77777777" w:rsidR="00617402" w:rsidRPr="00AA2F09" w:rsidRDefault="00617402" w:rsidP="00617402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Business Rules:</w:t>
      </w:r>
    </w:p>
    <w:p w14:paraId="58DFA2B7" w14:textId="77777777" w:rsidR="00194080" w:rsidRPr="00AA2F09" w:rsidRDefault="00194080" w:rsidP="00D2792D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Components should be self-contained units responsible for UI and logic. </w:t>
      </w:r>
    </w:p>
    <w:p w14:paraId="356B2326" w14:textId="77777777" w:rsidR="00194080" w:rsidRPr="00AA2F09" w:rsidRDefault="00194080" w:rsidP="00D2792D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Templates should be clear, concise, and utilize Angular directives for interactivity. </w:t>
      </w:r>
    </w:p>
    <w:p w14:paraId="4AAFD135" w14:textId="3CCCEE86" w:rsidR="00617402" w:rsidRPr="00AA2F09" w:rsidRDefault="00194080" w:rsidP="00D2792D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Data binding should provide a seamless connection between component data and the view</w:t>
      </w:r>
      <w:r w:rsidR="0040041F" w:rsidRPr="00AA2F09">
        <w:rPr>
          <w:rFonts w:ascii="Arial" w:hAnsi="Arial" w:cs="Arial"/>
          <w:color w:val="1F1F1F"/>
          <w:sz w:val="20"/>
          <w:szCs w:val="20"/>
          <w:lang w:val="vi-VN"/>
        </w:rPr>
        <w:t>.</w:t>
      </w:r>
    </w:p>
    <w:p w14:paraId="6AEF81AB" w14:textId="77777777" w:rsidR="00617402" w:rsidRPr="00AA2F09" w:rsidRDefault="00617402" w:rsidP="00617402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Evaluation Criteria:</w:t>
      </w:r>
    </w:p>
    <w:p w14:paraId="53C91FAD" w14:textId="77777777" w:rsidR="00194080" w:rsidRPr="00AA2F09" w:rsidRDefault="00194080" w:rsidP="00D2792D">
      <w:pPr>
        <w:numPr>
          <w:ilvl w:val="0"/>
          <w:numId w:val="6"/>
        </w:numPr>
        <w:shd w:val="clear" w:color="auto" w:fill="FFFFFF"/>
        <w:tabs>
          <w:tab w:val="clear" w:pos="72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Functional components displaying quiz data and user interfaces. </w:t>
      </w:r>
    </w:p>
    <w:p w14:paraId="1F78F618" w14:textId="77777777" w:rsidR="00194080" w:rsidRPr="00AA2F09" w:rsidRDefault="00194080" w:rsidP="00D2792D">
      <w:pPr>
        <w:numPr>
          <w:ilvl w:val="0"/>
          <w:numId w:val="6"/>
        </w:numPr>
        <w:shd w:val="clear" w:color="auto" w:fill="FFFFFF"/>
        <w:tabs>
          <w:tab w:val="clear" w:pos="72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Correct utilization of templates with data binding and pipes for data presentation. </w:t>
      </w:r>
    </w:p>
    <w:p w14:paraId="56E6D296" w14:textId="1CE76798" w:rsidR="00FC1015" w:rsidRPr="00AA2F09" w:rsidRDefault="00194080" w:rsidP="00D2792D">
      <w:pPr>
        <w:numPr>
          <w:ilvl w:val="0"/>
          <w:numId w:val="6"/>
        </w:numPr>
        <w:shd w:val="clear" w:color="auto" w:fill="FFFFFF"/>
        <w:tabs>
          <w:tab w:val="clear" w:pos="72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Adherence to Angular best practices for component structure and template design</w:t>
      </w:r>
      <w:r w:rsidR="00FC1015" w:rsidRPr="00AA2F09">
        <w:rPr>
          <w:rFonts w:ascii="Arial" w:hAnsi="Arial" w:cs="Arial"/>
          <w:color w:val="1F1F1F"/>
          <w:sz w:val="20"/>
          <w:szCs w:val="20"/>
          <w:lang w:val="vi-VN"/>
        </w:rPr>
        <w:t>.</w:t>
      </w:r>
    </w:p>
    <w:p w14:paraId="72BECD9D" w14:textId="104188E1" w:rsidR="002231EC" w:rsidRPr="00AA2F09" w:rsidRDefault="002231EC" w:rsidP="00FA5129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Submission file:</w:t>
      </w:r>
    </w:p>
    <w:p w14:paraId="54A313C6" w14:textId="53D84007" w:rsidR="002231EC" w:rsidRPr="00AA2F09" w:rsidRDefault="002231EC" w:rsidP="00D2792D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Zip solution folder to a zip file</w:t>
      </w:r>
    </w:p>
    <w:p w14:paraId="7FA50BEE" w14:textId="77CB9841" w:rsidR="002B1ADE" w:rsidRPr="008D082D" w:rsidRDefault="002231EC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File: </w:t>
      </w:r>
      <w:r w:rsidR="00CC46DF" w:rsidRPr="008D082D">
        <w:rPr>
          <w:rFonts w:ascii="Arial" w:hAnsi="Arial" w:cs="Arial"/>
          <w:b/>
          <w:bCs/>
          <w:color w:val="1F1F1F"/>
          <w:sz w:val="20"/>
          <w:szCs w:val="20"/>
        </w:rPr>
        <w:t>FullName_</w:t>
      </w:r>
      <w:r w:rsidR="0040041F" w:rsidRPr="008D082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ANG</w:t>
      </w:r>
      <w:r w:rsidRPr="008D082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_</w:t>
      </w:r>
      <w:r w:rsidR="0040041F" w:rsidRPr="008D082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QuizApp</w:t>
      </w:r>
      <w:r w:rsidR="00652D5B" w:rsidRPr="008D082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_</w:t>
      </w:r>
      <w:r w:rsidR="00832881" w:rsidRPr="008D082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Task_01</w:t>
      </w:r>
      <w:r w:rsidRPr="008D082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_v1.0.zip</w:t>
      </w:r>
    </w:p>
    <w:p w14:paraId="74332A57" w14:textId="1B6347B2" w:rsidR="00E801F7" w:rsidRDefault="00AF48DC" w:rsidP="004C46D4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Estimated Time:</w:t>
      </w: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 180 minutes.</w:t>
      </w:r>
    </w:p>
    <w:p w14:paraId="46080144" w14:textId="77777777" w:rsidR="00010D29" w:rsidRPr="00AA2F09" w:rsidRDefault="00010D29" w:rsidP="004C46D4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</w:p>
    <w:p w14:paraId="638F7A64" w14:textId="1AA45798" w:rsidR="002B1ADE" w:rsidRPr="00AA2F09" w:rsidRDefault="002B1ADE" w:rsidP="002B1ADE">
      <w:pPr>
        <w:keepNext/>
        <w:keepLines/>
        <w:spacing w:before="200"/>
        <w:outlineLvl w:val="1"/>
        <w:rPr>
          <w:rFonts w:ascii="Arial" w:hAnsi="Arial" w:cs="Arial"/>
          <w:b/>
          <w:sz w:val="20"/>
          <w:szCs w:val="20"/>
          <w:u w:val="single"/>
          <w:lang w:val="vi-VN"/>
        </w:rPr>
      </w:pPr>
      <w:bookmarkStart w:id="9" w:name="_Toc173757838"/>
      <w:r w:rsidRPr="00AA2F09">
        <w:rPr>
          <w:rFonts w:ascii="Arial" w:hAnsi="Arial" w:cs="Arial"/>
          <w:b/>
          <w:sz w:val="20"/>
          <w:szCs w:val="20"/>
          <w:u w:val="single"/>
        </w:rPr>
        <w:t>Task 2: User Interaction and Navigation</w:t>
      </w:r>
      <w:bookmarkEnd w:id="9"/>
    </w:p>
    <w:p w14:paraId="11FE95F6" w14:textId="77777777" w:rsidR="002B1ADE" w:rsidRPr="00AA2F09" w:rsidRDefault="002B1ADE" w:rsidP="002B1ADE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Description:</w:t>
      </w:r>
    </w:p>
    <w:p w14:paraId="6ECBC087" w14:textId="0675D564" w:rsidR="002B1ADE" w:rsidRPr="00AA2F09" w:rsidRDefault="002B1ADE" w:rsidP="002B1AD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This task focuses on implementing user interactions and routing within the Angular application.</w:t>
      </w:r>
    </w:p>
    <w:p w14:paraId="19A5E3CC" w14:textId="77777777" w:rsidR="002B1ADE" w:rsidRPr="00AA2F09" w:rsidRDefault="002B1ADE" w:rsidP="002B1ADE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Function Requirements:</w:t>
      </w:r>
    </w:p>
    <w:p w14:paraId="0C20BA0B" w14:textId="5C87F45A" w:rsidR="002B1ADE" w:rsidRPr="00AA2F09" w:rsidRDefault="00766F41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Directives</w:t>
      </w:r>
      <w:r w:rsidR="002B1ADE"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:</w:t>
      </w:r>
    </w:p>
    <w:p w14:paraId="22CA109D" w14:textId="77777777" w:rsidR="002B1ADE" w:rsidRPr="00AA2F09" w:rsidRDefault="002B1ADE" w:rsidP="002B1ADE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Implement built-in directives like ngIf, ngFor to conditionally render content and iterate over data. </w:t>
      </w:r>
    </w:p>
    <w:p w14:paraId="6EFD0411" w14:textId="074A4A9E" w:rsidR="00766F41" w:rsidRDefault="002B1ADE" w:rsidP="00766F41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Consider using custom directives for complex UI behaviors.</w:t>
      </w:r>
    </w:p>
    <w:p w14:paraId="651072BE" w14:textId="5543801E" w:rsidR="00ED5106" w:rsidRPr="00ED5106" w:rsidRDefault="00ED5106" w:rsidP="00ED5106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ED5106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Components:</w:t>
      </w:r>
    </w:p>
    <w:p w14:paraId="68B2F1C3" w14:textId="3F3F34BC" w:rsidR="00ED5106" w:rsidRDefault="00085362" w:rsidP="00ED510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Create</w:t>
      </w:r>
      <w:r w:rsidR="00ED5106" w:rsidRPr="00DD7950">
        <w:rPr>
          <w:rFonts w:ascii="Arial" w:hAnsi="Arial" w:cs="Arial"/>
          <w:sz w:val="20"/>
          <w:szCs w:val="20"/>
          <w:lang w:val="vi-VN"/>
        </w:rPr>
        <w:t xml:space="preserve"> layout components for use by different </w:t>
      </w:r>
      <w:r w:rsidR="00D44FAA">
        <w:rPr>
          <w:rFonts w:ascii="Arial" w:hAnsi="Arial" w:cs="Arial"/>
          <w:sz w:val="20"/>
          <w:szCs w:val="20"/>
          <w:lang w:val="vi-VN"/>
        </w:rPr>
        <w:t>page and user</w:t>
      </w:r>
      <w:r w:rsidR="00C40BDF">
        <w:rPr>
          <w:rFonts w:ascii="Arial" w:hAnsi="Arial" w:cs="Arial"/>
          <w:sz w:val="20"/>
          <w:szCs w:val="20"/>
          <w:lang w:val="vi-VN"/>
        </w:rPr>
        <w:t xml:space="preserve"> </w:t>
      </w:r>
      <w:r w:rsidR="0017515D">
        <w:rPr>
          <w:rFonts w:ascii="Arial" w:hAnsi="Arial" w:cs="Arial"/>
          <w:sz w:val="20"/>
          <w:szCs w:val="20"/>
          <w:lang w:val="vi-VN"/>
        </w:rPr>
        <w:t>roles</w:t>
      </w:r>
      <w:r w:rsidR="00ED5106">
        <w:rPr>
          <w:rFonts w:ascii="Arial" w:hAnsi="Arial" w:cs="Arial"/>
          <w:sz w:val="20"/>
          <w:szCs w:val="20"/>
          <w:lang w:val="vi-VN"/>
        </w:rPr>
        <w:t>:</w:t>
      </w:r>
    </w:p>
    <w:p w14:paraId="33F1B82E" w14:textId="77777777" w:rsidR="00ED5106" w:rsidRDefault="00ED5106" w:rsidP="00ED510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737438">
        <w:rPr>
          <w:rFonts w:ascii="Arial" w:hAnsi="Arial" w:cs="Arial"/>
          <w:b/>
          <w:bCs/>
          <w:sz w:val="20"/>
          <w:szCs w:val="20"/>
          <w:lang w:val="vi-VN"/>
        </w:rPr>
        <w:t>AuthenticationLayout</w:t>
      </w:r>
      <w:r>
        <w:rPr>
          <w:rFonts w:ascii="Arial" w:hAnsi="Arial" w:cs="Arial"/>
          <w:sz w:val="20"/>
          <w:szCs w:val="20"/>
          <w:lang w:val="vi-VN"/>
        </w:rPr>
        <w:t>: Login or Register page.</w:t>
      </w:r>
    </w:p>
    <w:p w14:paraId="5B339D98" w14:textId="247AD92C" w:rsidR="00ED5106" w:rsidRDefault="00ED5106" w:rsidP="00ED510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737438">
        <w:rPr>
          <w:rFonts w:ascii="Arial" w:hAnsi="Arial" w:cs="Arial"/>
          <w:b/>
          <w:bCs/>
          <w:sz w:val="20"/>
          <w:szCs w:val="20"/>
          <w:lang w:val="vi-VN"/>
        </w:rPr>
        <w:t>C</w:t>
      </w:r>
      <w:r w:rsidR="0093361F">
        <w:rPr>
          <w:rFonts w:ascii="Arial" w:hAnsi="Arial" w:cs="Arial"/>
          <w:b/>
          <w:bCs/>
          <w:sz w:val="20"/>
          <w:szCs w:val="20"/>
          <w:lang w:val="vi-VN"/>
        </w:rPr>
        <w:t>ustomer</w:t>
      </w:r>
      <w:r w:rsidRPr="00737438">
        <w:rPr>
          <w:rFonts w:ascii="Arial" w:hAnsi="Arial" w:cs="Arial"/>
          <w:b/>
          <w:bCs/>
          <w:sz w:val="20"/>
          <w:szCs w:val="20"/>
          <w:lang w:val="vi-VN"/>
        </w:rPr>
        <w:t>Layout</w:t>
      </w:r>
      <w:r>
        <w:rPr>
          <w:rFonts w:ascii="Arial" w:hAnsi="Arial" w:cs="Arial"/>
          <w:sz w:val="20"/>
          <w:szCs w:val="20"/>
          <w:lang w:val="vi-VN"/>
        </w:rPr>
        <w:t xml:space="preserve">: Home, </w:t>
      </w:r>
      <w:r w:rsidR="00934221">
        <w:rPr>
          <w:rFonts w:ascii="Arial" w:hAnsi="Arial" w:cs="Arial"/>
          <w:sz w:val="20"/>
          <w:szCs w:val="20"/>
        </w:rPr>
        <w:t xml:space="preserve">Quizzes, </w:t>
      </w:r>
      <w:r>
        <w:rPr>
          <w:rFonts w:ascii="Arial" w:hAnsi="Arial" w:cs="Arial"/>
          <w:sz w:val="20"/>
          <w:szCs w:val="20"/>
          <w:lang w:val="vi-VN"/>
        </w:rPr>
        <w:t>About, Contact.</w:t>
      </w:r>
    </w:p>
    <w:p w14:paraId="6631A4BC" w14:textId="78C6D029" w:rsidR="00ED5106" w:rsidRPr="00DD7950" w:rsidRDefault="00ED5106" w:rsidP="00ED510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737438">
        <w:rPr>
          <w:rFonts w:ascii="Arial" w:hAnsi="Arial" w:cs="Arial"/>
          <w:b/>
          <w:bCs/>
          <w:sz w:val="20"/>
          <w:szCs w:val="20"/>
          <w:lang w:val="vi-VN"/>
        </w:rPr>
        <w:t>ManagerLayout</w:t>
      </w:r>
      <w:r>
        <w:rPr>
          <w:rFonts w:ascii="Arial" w:hAnsi="Arial" w:cs="Arial"/>
          <w:sz w:val="20"/>
          <w:szCs w:val="20"/>
          <w:lang w:val="vi-VN"/>
        </w:rPr>
        <w:t xml:space="preserve">: Quiz, </w:t>
      </w:r>
      <w:r w:rsidR="001B72EE">
        <w:rPr>
          <w:rFonts w:ascii="Arial" w:hAnsi="Arial" w:cs="Arial"/>
          <w:sz w:val="20"/>
          <w:szCs w:val="20"/>
        </w:rPr>
        <w:t xml:space="preserve">Question, </w:t>
      </w:r>
      <w:r>
        <w:rPr>
          <w:rFonts w:ascii="Arial" w:hAnsi="Arial" w:cs="Arial"/>
          <w:sz w:val="20"/>
          <w:szCs w:val="20"/>
          <w:lang w:val="vi-VN"/>
        </w:rPr>
        <w:t>User</w:t>
      </w:r>
      <w:r w:rsidR="008A7734">
        <w:rPr>
          <w:rFonts w:ascii="Arial" w:hAnsi="Arial" w:cs="Arial"/>
          <w:sz w:val="20"/>
          <w:szCs w:val="20"/>
          <w:lang w:val="vi-VN"/>
        </w:rPr>
        <w:t xml:space="preserve"> and</w:t>
      </w:r>
      <w:r>
        <w:rPr>
          <w:rFonts w:ascii="Arial" w:hAnsi="Arial" w:cs="Arial"/>
          <w:sz w:val="20"/>
          <w:szCs w:val="20"/>
          <w:lang w:val="vi-VN"/>
        </w:rPr>
        <w:t xml:space="preserve"> Role</w:t>
      </w:r>
      <w:r w:rsidR="001B72E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lang w:val="vi-VN"/>
        </w:rPr>
        <w:t>Mana</w:t>
      </w:r>
      <w:r w:rsidR="001A7B94">
        <w:rPr>
          <w:rFonts w:ascii="Arial" w:hAnsi="Arial" w:cs="Arial"/>
          <w:sz w:val="20"/>
          <w:szCs w:val="20"/>
          <w:lang w:val="vi-VN"/>
        </w:rPr>
        <w:t>gement</w:t>
      </w:r>
      <w:r>
        <w:rPr>
          <w:rFonts w:ascii="Arial" w:hAnsi="Arial" w:cs="Arial"/>
          <w:sz w:val="20"/>
          <w:szCs w:val="20"/>
          <w:lang w:val="vi-VN"/>
        </w:rPr>
        <w:t>.</w:t>
      </w:r>
    </w:p>
    <w:p w14:paraId="71136E86" w14:textId="5EF554F0" w:rsidR="00485C54" w:rsidRPr="00485C54" w:rsidRDefault="00934221" w:rsidP="00485C54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Generate </w:t>
      </w:r>
      <w:r w:rsidR="00D37CAC">
        <w:rPr>
          <w:rFonts w:ascii="Arial" w:hAnsi="Arial" w:cs="Arial"/>
          <w:sz w:val="20"/>
          <w:szCs w:val="20"/>
        </w:rPr>
        <w:t xml:space="preserve">management </w:t>
      </w:r>
      <w:r w:rsidR="00485C54">
        <w:rPr>
          <w:rFonts w:ascii="Arial" w:hAnsi="Arial" w:cs="Arial"/>
          <w:sz w:val="20"/>
          <w:szCs w:val="20"/>
        </w:rPr>
        <w:t>pages</w:t>
      </w:r>
      <w:r w:rsidR="00B57E14">
        <w:rPr>
          <w:rFonts w:ascii="Arial" w:hAnsi="Arial" w:cs="Arial"/>
          <w:sz w:val="20"/>
          <w:szCs w:val="20"/>
          <w:lang w:val="vi-VN"/>
        </w:rPr>
        <w:t xml:space="preserve"> (</w:t>
      </w:r>
      <w:r w:rsidR="00E81CD2" w:rsidRPr="00FA75EA">
        <w:rPr>
          <w:rFonts w:ascii="Arial" w:hAnsi="Arial" w:cs="Arial"/>
          <w:i/>
          <w:iCs/>
          <w:sz w:val="20"/>
          <w:szCs w:val="20"/>
          <w:lang w:val="vi-VN"/>
        </w:rPr>
        <w:t>Only generate</w:t>
      </w:r>
      <w:r w:rsidR="002B37B8" w:rsidRPr="00FA75EA">
        <w:rPr>
          <w:rFonts w:ascii="Arial" w:hAnsi="Arial" w:cs="Arial"/>
          <w:i/>
          <w:iCs/>
          <w:sz w:val="20"/>
          <w:szCs w:val="20"/>
          <w:lang w:val="vi-VN"/>
        </w:rPr>
        <w:t xml:space="preserve"> components to configure routing</w:t>
      </w:r>
      <w:r w:rsidR="00E81CD2" w:rsidRPr="00FA75EA">
        <w:rPr>
          <w:rFonts w:ascii="Arial" w:hAnsi="Arial" w:cs="Arial"/>
          <w:i/>
          <w:iCs/>
          <w:sz w:val="20"/>
          <w:szCs w:val="20"/>
          <w:lang w:val="vi-VN"/>
        </w:rPr>
        <w:t>, detailed design will be done in the next task</w:t>
      </w:r>
      <w:r w:rsidR="00B57E14">
        <w:rPr>
          <w:rFonts w:ascii="Arial" w:hAnsi="Arial" w:cs="Arial"/>
          <w:sz w:val="20"/>
          <w:szCs w:val="20"/>
          <w:lang w:val="vi-VN"/>
        </w:rPr>
        <w:t>)</w:t>
      </w:r>
      <w:r w:rsidR="00085362">
        <w:rPr>
          <w:rFonts w:ascii="Arial" w:hAnsi="Arial" w:cs="Arial"/>
          <w:sz w:val="20"/>
          <w:szCs w:val="20"/>
          <w:lang w:val="vi-VN"/>
        </w:rPr>
        <w:t>:</w:t>
      </w:r>
    </w:p>
    <w:p w14:paraId="475BA3E1" w14:textId="13A9E61C" w:rsidR="00485C54" w:rsidRPr="00485C54" w:rsidRDefault="00485C54" w:rsidP="00485C54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485C54">
        <w:rPr>
          <w:rFonts w:ascii="Arial" w:hAnsi="Arial" w:cs="Arial"/>
          <w:b/>
          <w:bCs/>
          <w:sz w:val="20"/>
          <w:szCs w:val="20"/>
        </w:rPr>
        <w:t>Quiz</w:t>
      </w:r>
      <w:r w:rsidR="00D37CAC">
        <w:rPr>
          <w:rFonts w:ascii="Arial" w:hAnsi="Arial" w:cs="Arial"/>
          <w:b/>
          <w:bCs/>
          <w:sz w:val="20"/>
          <w:szCs w:val="20"/>
        </w:rPr>
        <w:t xml:space="preserve"> Management</w:t>
      </w:r>
      <w:r w:rsidRPr="00485C54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quiz-list, quiz-details</w:t>
      </w:r>
    </w:p>
    <w:p w14:paraId="78348C44" w14:textId="7E192240" w:rsidR="00485C54" w:rsidRPr="00485C54" w:rsidRDefault="00485C54" w:rsidP="00485C54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485C54">
        <w:rPr>
          <w:rFonts w:ascii="Arial" w:hAnsi="Arial" w:cs="Arial"/>
          <w:b/>
          <w:bCs/>
          <w:sz w:val="20"/>
          <w:szCs w:val="20"/>
        </w:rPr>
        <w:t>Question</w:t>
      </w:r>
      <w:r w:rsidR="00D37CAC">
        <w:rPr>
          <w:rFonts w:ascii="Arial" w:hAnsi="Arial" w:cs="Arial"/>
          <w:b/>
          <w:bCs/>
          <w:sz w:val="20"/>
          <w:szCs w:val="20"/>
        </w:rPr>
        <w:t xml:space="preserve"> Management</w:t>
      </w:r>
      <w:r w:rsidRPr="00485C54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question-list, question-details</w:t>
      </w:r>
    </w:p>
    <w:p w14:paraId="3652601B" w14:textId="006B47C5" w:rsidR="00485C54" w:rsidRPr="00485C54" w:rsidRDefault="00485C54" w:rsidP="00485C54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485C54">
        <w:rPr>
          <w:rFonts w:ascii="Arial" w:hAnsi="Arial" w:cs="Arial"/>
          <w:b/>
          <w:bCs/>
          <w:sz w:val="20"/>
          <w:szCs w:val="20"/>
        </w:rPr>
        <w:t>User</w:t>
      </w:r>
      <w:r w:rsidR="00D37CAC">
        <w:rPr>
          <w:rFonts w:ascii="Arial" w:hAnsi="Arial" w:cs="Arial"/>
          <w:b/>
          <w:bCs/>
          <w:sz w:val="20"/>
          <w:szCs w:val="20"/>
        </w:rPr>
        <w:t xml:space="preserve"> Management</w:t>
      </w:r>
      <w:r w:rsidRPr="00485C54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user-list, user-details</w:t>
      </w:r>
    </w:p>
    <w:p w14:paraId="6DF07C07" w14:textId="60536F1C" w:rsidR="00485C54" w:rsidRPr="00485C54" w:rsidRDefault="00485C54" w:rsidP="00485C54">
      <w:pPr>
        <w:numPr>
          <w:ilvl w:val="2"/>
          <w:numId w:val="6"/>
        </w:num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485C54">
        <w:rPr>
          <w:rFonts w:ascii="Arial" w:hAnsi="Arial" w:cs="Arial"/>
          <w:b/>
          <w:bCs/>
          <w:sz w:val="20"/>
          <w:szCs w:val="20"/>
        </w:rPr>
        <w:t>Role</w:t>
      </w:r>
      <w:r w:rsidR="00D37CAC">
        <w:rPr>
          <w:rFonts w:ascii="Arial" w:hAnsi="Arial" w:cs="Arial"/>
          <w:b/>
          <w:bCs/>
          <w:sz w:val="20"/>
          <w:szCs w:val="20"/>
        </w:rPr>
        <w:t xml:space="preserve"> Management</w:t>
      </w:r>
      <w:r w:rsidRPr="00485C54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role-list, role-details</w:t>
      </w:r>
    </w:p>
    <w:p w14:paraId="2075F7DF" w14:textId="108D6A58" w:rsidR="00ED5106" w:rsidRDefault="00934221" w:rsidP="00ED5106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Generate </w:t>
      </w:r>
      <w:r w:rsidR="00ED5724">
        <w:rPr>
          <w:rFonts w:ascii="Arial" w:hAnsi="Arial" w:cs="Arial"/>
          <w:sz w:val="20"/>
          <w:szCs w:val="20"/>
        </w:rPr>
        <w:t>sidebar component to dis</w:t>
      </w:r>
      <w:r w:rsidR="001F23D0">
        <w:rPr>
          <w:rFonts w:ascii="Arial" w:hAnsi="Arial" w:cs="Arial"/>
          <w:sz w:val="20"/>
          <w:szCs w:val="20"/>
        </w:rPr>
        <w:t>p</w:t>
      </w:r>
      <w:r w:rsidR="00ED5724">
        <w:rPr>
          <w:rFonts w:ascii="Arial" w:hAnsi="Arial" w:cs="Arial"/>
          <w:sz w:val="20"/>
          <w:szCs w:val="20"/>
        </w:rPr>
        <w:t>lay menu of management page</w:t>
      </w:r>
      <w:r w:rsidR="009E66A7">
        <w:rPr>
          <w:rFonts w:ascii="Arial" w:hAnsi="Arial" w:cs="Arial"/>
          <w:sz w:val="20"/>
          <w:szCs w:val="20"/>
        </w:rPr>
        <w:t>.</w:t>
      </w:r>
    </w:p>
    <w:p w14:paraId="633A8E33" w14:textId="65F2B5A6" w:rsidR="005A6AEA" w:rsidRDefault="005A6AEA" w:rsidP="005A6AEA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Sidebar Design</w:t>
      </w:r>
      <w:r w:rsidR="002348DF">
        <w:rPr>
          <w:rFonts w:ascii="Arial" w:hAnsi="Arial" w:cs="Arial"/>
          <w:sz w:val="20"/>
          <w:szCs w:val="20"/>
          <w:lang w:val="vi-VN"/>
        </w:rPr>
        <w:t xml:space="preserve"> (</w:t>
      </w:r>
      <w:r w:rsidR="002348DF" w:rsidRPr="002348DF">
        <w:rPr>
          <w:rFonts w:ascii="Arial" w:hAnsi="Arial" w:cs="Arial"/>
          <w:sz w:val="20"/>
          <w:szCs w:val="20"/>
          <w:lang w:val="vi-VN"/>
        </w:rPr>
        <w:t>task02_sidebar.png</w:t>
      </w:r>
      <w:r w:rsidR="002348DF">
        <w:rPr>
          <w:rFonts w:ascii="Arial" w:hAnsi="Arial" w:cs="Arial"/>
          <w:sz w:val="20"/>
          <w:szCs w:val="20"/>
          <w:lang w:val="vi-VN"/>
        </w:rPr>
        <w:t>)</w:t>
      </w:r>
      <w:r w:rsidR="002F5DBF">
        <w:rPr>
          <w:rFonts w:ascii="Arial" w:hAnsi="Arial" w:cs="Arial"/>
          <w:sz w:val="20"/>
          <w:szCs w:val="20"/>
          <w:lang w:val="vi-VN"/>
        </w:rPr>
        <w:t>:</w:t>
      </w:r>
    </w:p>
    <w:p w14:paraId="642FD422" w14:textId="69D1CBF7" w:rsidR="00330A24" w:rsidRPr="00766F41" w:rsidRDefault="00330A24" w:rsidP="008D082D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Arial" w:hAnsi="Arial" w:cs="Arial"/>
          <w:sz w:val="20"/>
          <w:szCs w:val="20"/>
          <w:lang w:val="vi-VN"/>
        </w:rPr>
      </w:pPr>
      <w:r w:rsidRPr="00330A2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08AB9CB" wp14:editId="0F35C5EF">
            <wp:extent cx="5323165" cy="2988860"/>
            <wp:effectExtent l="19050" t="19050" r="11430" b="21590"/>
            <wp:docPr id="1841798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824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584" cy="29919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534C5E" w14:textId="4893ABA5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Routing: </w:t>
      </w:r>
    </w:p>
    <w:p w14:paraId="5F9A9D13" w14:textId="77777777" w:rsidR="00013DBD" w:rsidRPr="00013DBD" w:rsidRDefault="002B1ADE" w:rsidP="00ED510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Configure routing using RouterModule to define routes for different views</w:t>
      </w:r>
      <w:r w:rsidR="00013DBD">
        <w:rPr>
          <w:rFonts w:ascii="Arial" w:hAnsi="Arial" w:cs="Arial"/>
          <w:sz w:val="20"/>
          <w:szCs w:val="20"/>
        </w:rPr>
        <w:t xml:space="preserve">: </w:t>
      </w:r>
    </w:p>
    <w:p w14:paraId="339A2DCC" w14:textId="70899255" w:rsidR="00013DBD" w:rsidRPr="00013DBD" w:rsidRDefault="00013DBD" w:rsidP="00013DBD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Home: </w:t>
      </w:r>
      <w:hyperlink r:id="rId15" w:history="1">
        <w:r w:rsidRPr="00EA1D14">
          <w:rPr>
            <w:rStyle w:val="Hyperlink"/>
            <w:rFonts w:ascii="Arial" w:hAnsi="Arial" w:cs="Arial"/>
            <w:sz w:val="20"/>
            <w:szCs w:val="20"/>
          </w:rPr>
          <w:t>http://localhost:4200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1084D73A" w14:textId="2B66DBDC" w:rsidR="00013DBD" w:rsidRPr="00BA573B" w:rsidRDefault="00013DBD" w:rsidP="00013DBD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Quizzes: </w:t>
      </w:r>
      <w:hyperlink r:id="rId16" w:history="1">
        <w:r w:rsidRPr="00EA1D14">
          <w:rPr>
            <w:rStyle w:val="Hyperlink"/>
            <w:rFonts w:ascii="Arial" w:hAnsi="Arial" w:cs="Arial"/>
            <w:sz w:val="20"/>
            <w:szCs w:val="20"/>
          </w:rPr>
          <w:t>http://localhost:4200/quizzes</w:t>
        </w:r>
      </w:hyperlink>
    </w:p>
    <w:p w14:paraId="2E90FE2C" w14:textId="2EDD8907" w:rsidR="00BA573B" w:rsidRPr="00013DBD" w:rsidRDefault="00BA573B" w:rsidP="00013DBD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Management: </w:t>
      </w:r>
      <w:r>
        <w:rPr>
          <w:rFonts w:ascii="Arial" w:hAnsi="Arial" w:cs="Arial"/>
          <w:sz w:val="20"/>
          <w:szCs w:val="20"/>
        </w:rPr>
        <w:br/>
        <w:t xml:space="preserve">Quiz: </w:t>
      </w:r>
      <w:hyperlink r:id="rId17" w:history="1">
        <w:r w:rsidRPr="00EA1D14">
          <w:rPr>
            <w:rStyle w:val="Hyperlink"/>
            <w:rFonts w:ascii="Arial" w:hAnsi="Arial" w:cs="Arial"/>
            <w:sz w:val="20"/>
            <w:szCs w:val="20"/>
          </w:rPr>
          <w:t>http://localhost:4200/manager/quiz</w:t>
        </w:r>
      </w:hyperlink>
      <w:r>
        <w:rPr>
          <w:rFonts w:ascii="Arial" w:hAnsi="Arial" w:cs="Arial"/>
          <w:sz w:val="20"/>
          <w:szCs w:val="20"/>
        </w:rPr>
        <w:br/>
        <w:t xml:space="preserve">Question: </w:t>
      </w:r>
      <w:hyperlink r:id="rId18" w:history="1">
        <w:r>
          <w:rPr>
            <w:rStyle w:val="Hyperlink"/>
            <w:rFonts w:ascii="Arial" w:hAnsi="Arial" w:cs="Arial"/>
            <w:sz w:val="20"/>
            <w:szCs w:val="20"/>
          </w:rPr>
          <w:t>http://localhost:4200/manager/question</w:t>
        </w:r>
      </w:hyperlink>
      <w:r>
        <w:rPr>
          <w:rFonts w:ascii="Arial" w:hAnsi="Arial" w:cs="Arial"/>
          <w:sz w:val="20"/>
          <w:szCs w:val="20"/>
        </w:rPr>
        <w:br/>
        <w:t xml:space="preserve">User: </w:t>
      </w:r>
      <w:hyperlink r:id="rId19" w:history="1">
        <w:r>
          <w:rPr>
            <w:rStyle w:val="Hyperlink"/>
            <w:rFonts w:ascii="Arial" w:hAnsi="Arial" w:cs="Arial"/>
            <w:sz w:val="20"/>
            <w:szCs w:val="20"/>
          </w:rPr>
          <w:t>http://localhost:4200/manager/user</w:t>
        </w:r>
      </w:hyperlink>
      <w:r>
        <w:rPr>
          <w:rFonts w:ascii="Arial" w:hAnsi="Arial" w:cs="Arial"/>
          <w:sz w:val="20"/>
          <w:szCs w:val="20"/>
        </w:rPr>
        <w:br/>
        <w:t xml:space="preserve">Role: </w:t>
      </w:r>
      <w:hyperlink r:id="rId20" w:history="1">
        <w:r>
          <w:rPr>
            <w:rStyle w:val="Hyperlink"/>
            <w:rFonts w:ascii="Arial" w:hAnsi="Arial" w:cs="Arial"/>
            <w:sz w:val="20"/>
            <w:szCs w:val="20"/>
          </w:rPr>
          <w:t>http://localhost:4200/manager/role</w:t>
        </w:r>
      </w:hyperlink>
    </w:p>
    <w:p w14:paraId="3C33587D" w14:textId="62B2CB59" w:rsidR="00013DBD" w:rsidRPr="00013DBD" w:rsidRDefault="00013DBD" w:rsidP="00013DBD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About: </w:t>
      </w:r>
      <w:hyperlink r:id="rId21" w:history="1">
        <w:r w:rsidRPr="00EA1D14">
          <w:rPr>
            <w:rStyle w:val="Hyperlink"/>
            <w:rFonts w:ascii="Arial" w:hAnsi="Arial" w:cs="Arial"/>
            <w:sz w:val="20"/>
            <w:szCs w:val="20"/>
          </w:rPr>
          <w:t>http://localhost:4200/about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16C06A6D" w14:textId="070BDB4B" w:rsidR="00013DBD" w:rsidRPr="00013DBD" w:rsidRDefault="00013DBD" w:rsidP="00013DBD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Contact: </w:t>
      </w:r>
      <w:hyperlink r:id="rId22" w:history="1">
        <w:r w:rsidRPr="00EA1D14">
          <w:rPr>
            <w:rStyle w:val="Hyperlink"/>
            <w:rFonts w:ascii="Arial" w:hAnsi="Arial" w:cs="Arial"/>
            <w:sz w:val="20"/>
            <w:szCs w:val="20"/>
          </w:rPr>
          <w:t>http://localhost:4200/contact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656F9D1A" w14:textId="18E84364" w:rsidR="00013DBD" w:rsidRPr="00CB1123" w:rsidRDefault="00CB1123" w:rsidP="00CB1123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>Authentication:</w:t>
      </w:r>
      <w:r>
        <w:rPr>
          <w:rFonts w:ascii="Arial" w:hAnsi="Arial" w:cs="Arial"/>
          <w:sz w:val="20"/>
          <w:szCs w:val="20"/>
        </w:rPr>
        <w:br/>
      </w:r>
      <w:r w:rsidR="00013DBD">
        <w:rPr>
          <w:rFonts w:ascii="Arial" w:hAnsi="Arial" w:cs="Arial"/>
          <w:sz w:val="20"/>
          <w:szCs w:val="20"/>
        </w:rPr>
        <w:t xml:space="preserve">Login: </w:t>
      </w:r>
      <w:hyperlink r:id="rId23" w:history="1">
        <w:r w:rsidR="00013DBD" w:rsidRPr="00EA1D14">
          <w:rPr>
            <w:rStyle w:val="Hyperlink"/>
            <w:rFonts w:ascii="Arial" w:hAnsi="Arial" w:cs="Arial"/>
            <w:sz w:val="20"/>
            <w:szCs w:val="20"/>
          </w:rPr>
          <w:t>http://localhost:4200/auth/login</w:t>
        </w:r>
      </w:hyperlink>
      <w:r>
        <w:rPr>
          <w:rFonts w:ascii="Arial" w:hAnsi="Arial" w:cs="Arial"/>
          <w:sz w:val="20"/>
          <w:szCs w:val="20"/>
        </w:rPr>
        <w:br/>
      </w:r>
      <w:r w:rsidR="00013DBD" w:rsidRPr="00CB1123">
        <w:rPr>
          <w:rFonts w:ascii="Arial" w:hAnsi="Arial" w:cs="Arial"/>
          <w:sz w:val="20"/>
          <w:szCs w:val="20"/>
        </w:rPr>
        <w:t xml:space="preserve">Register: </w:t>
      </w:r>
      <w:hyperlink r:id="rId24" w:history="1">
        <w:r w:rsidR="00013DBD" w:rsidRPr="00CB1123">
          <w:rPr>
            <w:rStyle w:val="Hyperlink"/>
            <w:rFonts w:ascii="Arial" w:hAnsi="Arial" w:cs="Arial"/>
            <w:sz w:val="20"/>
            <w:szCs w:val="20"/>
          </w:rPr>
          <w:t>http://localhost:4200/auth/register</w:t>
        </w:r>
      </w:hyperlink>
      <w:r w:rsidR="00013DBD" w:rsidRPr="00CB1123">
        <w:rPr>
          <w:rFonts w:ascii="Arial" w:hAnsi="Arial" w:cs="Arial"/>
          <w:sz w:val="20"/>
          <w:szCs w:val="20"/>
        </w:rPr>
        <w:t xml:space="preserve"> </w:t>
      </w:r>
    </w:p>
    <w:p w14:paraId="5FD3B4EE" w14:textId="5955585C" w:rsidR="00ED5106" w:rsidRPr="00ED5106" w:rsidRDefault="00ED5106" w:rsidP="00ED510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Utilize navigation components (router-link) to link between routes and enable user navigation. </w:t>
      </w:r>
    </w:p>
    <w:p w14:paraId="4887E80E" w14:textId="427CCB65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Forms: </w:t>
      </w:r>
    </w:p>
    <w:p w14:paraId="3D842921" w14:textId="77777777" w:rsidR="003C1ED1" w:rsidRDefault="00570B31" w:rsidP="002B1ADE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Create Login and Register Form UI for Authentication module</w:t>
      </w:r>
      <w:r w:rsidR="00F9334C">
        <w:rPr>
          <w:rFonts w:ascii="Arial" w:hAnsi="Arial" w:cs="Arial"/>
          <w:sz w:val="20"/>
          <w:szCs w:val="20"/>
        </w:rPr>
        <w:t xml:space="preserve">. </w:t>
      </w:r>
      <w:r w:rsidR="00FA75EA">
        <w:rPr>
          <w:rFonts w:ascii="Arial" w:hAnsi="Arial" w:cs="Arial"/>
          <w:sz w:val="20"/>
          <w:szCs w:val="20"/>
          <w:lang w:val="vi-VN"/>
        </w:rPr>
        <w:t>(</w:t>
      </w:r>
      <w:r w:rsidR="00FA75EA" w:rsidRPr="00FA75EA">
        <w:rPr>
          <w:rFonts w:ascii="Arial" w:hAnsi="Arial" w:cs="Arial"/>
          <w:i/>
          <w:iCs/>
          <w:sz w:val="20"/>
          <w:szCs w:val="20"/>
          <w:lang w:val="vi-VN"/>
        </w:rPr>
        <w:t>When the user submits the form, display the form data on the console. We will integrate with API in the next task</w:t>
      </w:r>
      <w:r w:rsidR="00FA75EA">
        <w:rPr>
          <w:rFonts w:ascii="Arial" w:hAnsi="Arial" w:cs="Arial"/>
          <w:sz w:val="20"/>
          <w:szCs w:val="20"/>
          <w:lang w:val="vi-VN"/>
        </w:rPr>
        <w:t>)</w:t>
      </w:r>
    </w:p>
    <w:p w14:paraId="374C66FC" w14:textId="3A1DB187" w:rsidR="00B34337" w:rsidRDefault="003C1ED1" w:rsidP="003C1ED1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Login Page</w:t>
      </w:r>
      <w:r w:rsidR="007E4C6B">
        <w:rPr>
          <w:rFonts w:ascii="Arial" w:hAnsi="Arial" w:cs="Arial"/>
          <w:sz w:val="20"/>
          <w:szCs w:val="20"/>
          <w:lang w:val="vi-VN"/>
        </w:rPr>
        <w:t xml:space="preserve"> Design</w:t>
      </w:r>
      <w:r w:rsidR="00D949DF">
        <w:rPr>
          <w:rFonts w:ascii="Arial" w:hAnsi="Arial" w:cs="Arial"/>
          <w:sz w:val="20"/>
          <w:szCs w:val="20"/>
          <w:lang w:val="vi-VN"/>
        </w:rPr>
        <w:t xml:space="preserve"> (</w:t>
      </w:r>
      <w:r w:rsidR="00D949DF" w:rsidRPr="00D949DF">
        <w:rPr>
          <w:rFonts w:ascii="Arial" w:hAnsi="Arial" w:cs="Arial"/>
          <w:sz w:val="20"/>
          <w:szCs w:val="20"/>
          <w:lang w:val="vi-VN"/>
        </w:rPr>
        <w:t>task02_login.png</w:t>
      </w:r>
      <w:r w:rsidR="00D949DF">
        <w:rPr>
          <w:rFonts w:ascii="Arial" w:hAnsi="Arial" w:cs="Arial"/>
          <w:sz w:val="20"/>
          <w:szCs w:val="20"/>
          <w:lang w:val="vi-VN"/>
        </w:rPr>
        <w:t>)</w:t>
      </w:r>
      <w:r w:rsidR="00EB0A54">
        <w:rPr>
          <w:rFonts w:ascii="Arial" w:hAnsi="Arial" w:cs="Arial"/>
          <w:sz w:val="20"/>
          <w:szCs w:val="20"/>
          <w:lang w:val="vi-VN"/>
        </w:rPr>
        <w:t>:</w:t>
      </w:r>
    </w:p>
    <w:p w14:paraId="21E29320" w14:textId="13D040A3" w:rsidR="003C1ED1" w:rsidRDefault="003C1ED1" w:rsidP="00B34337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  <w:lang w:val="vi-VN"/>
        </w:rPr>
      </w:pPr>
      <w:r w:rsidRPr="003C1ED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A252597" wp14:editId="3642C974">
            <wp:extent cx="4320000" cy="2430084"/>
            <wp:effectExtent l="0" t="0" r="0" b="0"/>
            <wp:docPr id="246728735" name="Picture 1" descr="A question mark and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8735" name="Picture 1" descr="A question mark and a login for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4D3B" w14:textId="51B7643B" w:rsidR="003C1ED1" w:rsidRDefault="003C1ED1" w:rsidP="003C1ED1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Register page</w:t>
      </w:r>
      <w:r w:rsidR="00C945DB">
        <w:rPr>
          <w:rFonts w:ascii="Arial" w:hAnsi="Arial" w:cs="Arial"/>
          <w:sz w:val="20"/>
          <w:szCs w:val="20"/>
          <w:lang w:val="vi-VN"/>
        </w:rPr>
        <w:t xml:space="preserve"> design</w:t>
      </w:r>
      <w:r w:rsidR="00794876">
        <w:rPr>
          <w:rFonts w:ascii="Arial" w:hAnsi="Arial" w:cs="Arial"/>
          <w:sz w:val="20"/>
          <w:szCs w:val="20"/>
          <w:lang w:val="vi-VN"/>
        </w:rPr>
        <w:t xml:space="preserve"> (</w:t>
      </w:r>
      <w:r w:rsidR="00794876" w:rsidRPr="00794876">
        <w:rPr>
          <w:rFonts w:ascii="Arial" w:hAnsi="Arial" w:cs="Arial"/>
          <w:sz w:val="20"/>
          <w:szCs w:val="20"/>
          <w:lang w:val="vi-VN"/>
        </w:rPr>
        <w:t>task02_register.png</w:t>
      </w:r>
      <w:r w:rsidR="00794876">
        <w:rPr>
          <w:rFonts w:ascii="Arial" w:hAnsi="Arial" w:cs="Arial"/>
          <w:sz w:val="20"/>
          <w:szCs w:val="20"/>
          <w:lang w:val="vi-VN"/>
        </w:rPr>
        <w:t>)</w:t>
      </w:r>
      <w:r w:rsidR="00C945DB">
        <w:rPr>
          <w:rFonts w:ascii="Arial" w:hAnsi="Arial" w:cs="Arial"/>
          <w:sz w:val="20"/>
          <w:szCs w:val="20"/>
          <w:lang w:val="vi-VN"/>
        </w:rPr>
        <w:t>:</w:t>
      </w:r>
    </w:p>
    <w:p w14:paraId="30826A21" w14:textId="1D73BFE8" w:rsidR="00570B31" w:rsidRPr="00AA2F09" w:rsidRDefault="003C1ED1" w:rsidP="00B34337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  <w:lang w:val="vi-VN"/>
        </w:rPr>
      </w:pPr>
      <w:r w:rsidRPr="003C1ED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C38E92" wp14:editId="49D66A3E">
            <wp:extent cx="4320000" cy="2429999"/>
            <wp:effectExtent l="0" t="0" r="0" b="0"/>
            <wp:docPr id="11687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709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0948" w14:textId="54ECDEF8" w:rsidR="004A2015" w:rsidRDefault="00E53B6B" w:rsidP="002B1ADE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>Create Feedback F</w:t>
      </w:r>
      <w:r w:rsidR="00895CC8">
        <w:rPr>
          <w:rFonts w:ascii="Arial" w:hAnsi="Arial" w:cs="Arial"/>
          <w:sz w:val="20"/>
          <w:szCs w:val="20"/>
        </w:rPr>
        <w:t>or</w:t>
      </w:r>
      <w:r>
        <w:rPr>
          <w:rFonts w:ascii="Arial" w:hAnsi="Arial" w:cs="Arial"/>
          <w:sz w:val="20"/>
          <w:szCs w:val="20"/>
        </w:rPr>
        <w:t xml:space="preserve">m in Contact </w:t>
      </w:r>
      <w:r w:rsidR="006862F1">
        <w:rPr>
          <w:rFonts w:ascii="Arial" w:hAnsi="Arial" w:cs="Arial"/>
          <w:sz w:val="20"/>
          <w:szCs w:val="20"/>
          <w:lang w:val="vi-VN"/>
        </w:rPr>
        <w:t>page c</w:t>
      </w:r>
      <w:r>
        <w:rPr>
          <w:rFonts w:ascii="Arial" w:hAnsi="Arial" w:cs="Arial"/>
          <w:sz w:val="20"/>
          <w:szCs w:val="20"/>
        </w:rPr>
        <w:t>omponent</w:t>
      </w:r>
      <w:r w:rsidR="002B1ADE" w:rsidRPr="00AA2F09">
        <w:rPr>
          <w:rFonts w:ascii="Arial" w:hAnsi="Arial" w:cs="Arial"/>
          <w:sz w:val="20"/>
          <w:szCs w:val="20"/>
          <w:lang w:val="vi-VN"/>
        </w:rPr>
        <w:t xml:space="preserve">. </w:t>
      </w:r>
      <w:r w:rsidR="00145FF9">
        <w:rPr>
          <w:rFonts w:ascii="Arial" w:hAnsi="Arial" w:cs="Arial"/>
          <w:sz w:val="20"/>
          <w:szCs w:val="20"/>
          <w:lang w:val="vi-VN"/>
        </w:rPr>
        <w:t>(</w:t>
      </w:r>
      <w:r w:rsidR="00145FF9" w:rsidRPr="00FA75EA">
        <w:rPr>
          <w:rFonts w:ascii="Arial" w:hAnsi="Arial" w:cs="Arial"/>
          <w:i/>
          <w:iCs/>
          <w:sz w:val="20"/>
          <w:szCs w:val="20"/>
          <w:lang w:val="vi-VN"/>
        </w:rPr>
        <w:t>When the user submits the form, display the form data on the console</w:t>
      </w:r>
      <w:r w:rsidR="00145FF9">
        <w:rPr>
          <w:rFonts w:ascii="Arial" w:hAnsi="Arial" w:cs="Arial"/>
          <w:sz w:val="20"/>
          <w:szCs w:val="20"/>
          <w:lang w:val="vi-VN"/>
        </w:rPr>
        <w:t>)</w:t>
      </w:r>
      <w:r w:rsidR="002934C6">
        <w:rPr>
          <w:rFonts w:ascii="Arial" w:hAnsi="Arial" w:cs="Arial"/>
          <w:sz w:val="20"/>
          <w:szCs w:val="20"/>
          <w:lang w:val="vi-VN"/>
        </w:rPr>
        <w:t>.</w:t>
      </w:r>
    </w:p>
    <w:p w14:paraId="14EC1A75" w14:textId="107F2369" w:rsidR="00BA5303" w:rsidRDefault="004A2015" w:rsidP="00BA5303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Contact Page Design</w:t>
      </w:r>
      <w:r w:rsidR="00B560AD">
        <w:rPr>
          <w:rFonts w:ascii="Arial" w:hAnsi="Arial" w:cs="Arial"/>
          <w:sz w:val="20"/>
          <w:szCs w:val="20"/>
          <w:lang w:val="vi-VN"/>
        </w:rPr>
        <w:t xml:space="preserve"> (</w:t>
      </w:r>
      <w:r w:rsidR="00B560AD" w:rsidRPr="00B560AD">
        <w:rPr>
          <w:rFonts w:ascii="Arial" w:hAnsi="Arial" w:cs="Arial"/>
          <w:sz w:val="20"/>
          <w:szCs w:val="20"/>
          <w:lang w:val="vi-VN"/>
        </w:rPr>
        <w:t>task02_contact.png</w:t>
      </w:r>
      <w:r w:rsidR="00B560AD">
        <w:rPr>
          <w:rFonts w:ascii="Arial" w:hAnsi="Arial" w:cs="Arial"/>
          <w:sz w:val="20"/>
          <w:szCs w:val="20"/>
          <w:lang w:val="vi-VN"/>
        </w:rPr>
        <w:t>).</w:t>
      </w:r>
    </w:p>
    <w:p w14:paraId="7DE00F4F" w14:textId="121E18ED" w:rsidR="002B1ADE" w:rsidRPr="00BA5303" w:rsidRDefault="00B34337" w:rsidP="00BA5303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  <w:lang w:val="vi-VN"/>
        </w:rPr>
      </w:pPr>
      <w:r w:rsidRPr="00B3433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5A621FC" wp14:editId="4F158FD7">
            <wp:extent cx="4320000" cy="2430085"/>
            <wp:effectExtent l="19050" t="19050" r="23495" b="27940"/>
            <wp:docPr id="947021419" name="Picture 1" descr="A screenshot of a contact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21419" name="Picture 1" descr="A screenshot of a contact pag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9B611C" w14:textId="490D267E" w:rsidR="00745BF1" w:rsidRDefault="00C638BB" w:rsidP="00385A1D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Create Take a Quiz Form in Quizzes </w:t>
      </w:r>
      <w:r w:rsidR="00C86641">
        <w:rPr>
          <w:rFonts w:ascii="Arial" w:hAnsi="Arial" w:cs="Arial"/>
          <w:sz w:val="20"/>
          <w:szCs w:val="20"/>
          <w:lang w:val="vi-VN"/>
        </w:rPr>
        <w:t xml:space="preserve">page </w:t>
      </w:r>
      <w:r w:rsidR="006862F1">
        <w:rPr>
          <w:rFonts w:ascii="Arial" w:hAnsi="Arial" w:cs="Arial"/>
          <w:sz w:val="20"/>
          <w:szCs w:val="20"/>
          <w:lang w:val="vi-VN"/>
        </w:rPr>
        <w:t>c</w:t>
      </w:r>
      <w:r>
        <w:rPr>
          <w:rFonts w:ascii="Arial" w:hAnsi="Arial" w:cs="Arial"/>
          <w:sz w:val="20"/>
          <w:szCs w:val="20"/>
        </w:rPr>
        <w:t xml:space="preserve">omponent. </w:t>
      </w:r>
      <w:r w:rsidR="007D798C">
        <w:rPr>
          <w:rFonts w:ascii="Arial" w:hAnsi="Arial" w:cs="Arial"/>
          <w:sz w:val="20"/>
          <w:szCs w:val="20"/>
          <w:lang w:val="vi-VN"/>
        </w:rPr>
        <w:t>(</w:t>
      </w:r>
      <w:r w:rsidR="007D798C" w:rsidRPr="00FA75EA">
        <w:rPr>
          <w:rFonts w:ascii="Arial" w:hAnsi="Arial" w:cs="Arial"/>
          <w:i/>
          <w:iCs/>
          <w:sz w:val="20"/>
          <w:szCs w:val="20"/>
          <w:lang w:val="vi-VN"/>
        </w:rPr>
        <w:t>When the user submits the form, display the form data on the console</w:t>
      </w:r>
      <w:r>
        <w:rPr>
          <w:rFonts w:ascii="Arial" w:hAnsi="Arial" w:cs="Arial"/>
          <w:sz w:val="20"/>
          <w:szCs w:val="20"/>
        </w:rPr>
        <w:t>.</w:t>
      </w:r>
      <w:r w:rsidR="006D5FAC">
        <w:rPr>
          <w:rFonts w:ascii="Arial" w:hAnsi="Arial" w:cs="Arial"/>
          <w:sz w:val="20"/>
          <w:szCs w:val="20"/>
          <w:lang w:val="vi-VN"/>
        </w:rPr>
        <w:t xml:space="preserve"> U</w:t>
      </w:r>
      <w:r w:rsidR="006D5FAC">
        <w:rPr>
          <w:rFonts w:ascii="Arial" w:hAnsi="Arial" w:cs="Arial"/>
          <w:sz w:val="20"/>
          <w:szCs w:val="20"/>
        </w:rPr>
        <w:t>sing fake data</w:t>
      </w:r>
      <w:r w:rsidR="006D5FAC">
        <w:rPr>
          <w:rFonts w:ascii="Arial" w:hAnsi="Arial" w:cs="Arial"/>
          <w:sz w:val="20"/>
          <w:szCs w:val="20"/>
          <w:lang w:val="vi-VN"/>
        </w:rPr>
        <w:t xml:space="preserve"> for quizzes</w:t>
      </w:r>
      <w:r w:rsidR="006D5FAC">
        <w:rPr>
          <w:rFonts w:ascii="Arial" w:hAnsi="Arial" w:cs="Arial"/>
          <w:sz w:val="20"/>
          <w:szCs w:val="20"/>
        </w:rPr>
        <w:t>, we integrate with real data from API in Task 03</w:t>
      </w:r>
      <w:r w:rsidR="007D798C">
        <w:rPr>
          <w:rFonts w:ascii="Arial" w:hAnsi="Arial" w:cs="Arial"/>
          <w:sz w:val="20"/>
          <w:szCs w:val="20"/>
          <w:lang w:val="vi-VN"/>
        </w:rPr>
        <w:t>)</w:t>
      </w:r>
      <w:r w:rsidR="00063447">
        <w:rPr>
          <w:rFonts w:ascii="Arial" w:hAnsi="Arial" w:cs="Arial"/>
          <w:sz w:val="20"/>
          <w:szCs w:val="20"/>
          <w:lang w:val="vi-VN"/>
        </w:rPr>
        <w:t>.</w:t>
      </w:r>
    </w:p>
    <w:p w14:paraId="7E0D62C8" w14:textId="722DAF6B" w:rsidR="00745BF1" w:rsidRDefault="00745BF1" w:rsidP="00745BF1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Quizzes Page Design</w:t>
      </w:r>
      <w:r w:rsidR="00855AF6">
        <w:rPr>
          <w:rFonts w:ascii="Arial" w:hAnsi="Arial" w:cs="Arial"/>
          <w:sz w:val="20"/>
          <w:szCs w:val="20"/>
          <w:lang w:val="vi-VN"/>
        </w:rPr>
        <w:t xml:space="preserve"> (</w:t>
      </w:r>
      <w:r w:rsidR="00855AF6" w:rsidRPr="00855AF6">
        <w:rPr>
          <w:rFonts w:ascii="Arial" w:hAnsi="Arial" w:cs="Arial"/>
          <w:sz w:val="20"/>
          <w:szCs w:val="20"/>
          <w:lang w:val="vi-VN"/>
        </w:rPr>
        <w:t>task02_quizzes.png</w:t>
      </w:r>
      <w:r w:rsidR="00855AF6">
        <w:rPr>
          <w:rFonts w:ascii="Arial" w:hAnsi="Arial" w:cs="Arial"/>
          <w:sz w:val="20"/>
          <w:szCs w:val="20"/>
          <w:lang w:val="vi-VN"/>
        </w:rPr>
        <w:t>)</w:t>
      </w:r>
      <w:r>
        <w:rPr>
          <w:rFonts w:ascii="Arial" w:hAnsi="Arial" w:cs="Arial"/>
          <w:sz w:val="20"/>
          <w:szCs w:val="20"/>
          <w:lang w:val="vi-VN"/>
        </w:rPr>
        <w:t>:</w:t>
      </w:r>
    </w:p>
    <w:p w14:paraId="0ED7DBCC" w14:textId="62938B70" w:rsidR="00C638BB" w:rsidRPr="00385A1D" w:rsidRDefault="000073FC" w:rsidP="002A411E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  <w:lang w:val="vi-VN"/>
        </w:rPr>
      </w:pPr>
      <w:r w:rsidRPr="000073F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E538430" wp14:editId="609ED22D">
            <wp:extent cx="4320000" cy="2240913"/>
            <wp:effectExtent l="19050" t="19050" r="23495" b="26670"/>
            <wp:docPr id="2118600369" name="Picture 1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00369" name="Picture 1" descr="A screenshot of a quiz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091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2DF4C3" w14:textId="77FB4702" w:rsidR="002B1ADE" w:rsidRDefault="002B1ADE" w:rsidP="002B1ADE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Leverage FormsModule for basic forms or explore ReactiveFormsModule for more complex scenarios.. </w:t>
      </w:r>
    </w:p>
    <w:p w14:paraId="4B2CF9A9" w14:textId="77777777" w:rsidR="002B1ADE" w:rsidRPr="00AA2F09" w:rsidRDefault="002B1ADE" w:rsidP="002B1ADE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Hints:</w:t>
      </w:r>
    </w:p>
    <w:p w14:paraId="2B17B7C9" w14:textId="77777777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Use Angular Router documentation to understand route configuration and navigation. </w:t>
      </w:r>
    </w:p>
    <w:p w14:paraId="25DA718C" w14:textId="52117F22" w:rsidR="002B1ADE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Explore the available directives and built-in form modules for functionalities.</w:t>
      </w:r>
    </w:p>
    <w:p w14:paraId="358EEFC7" w14:textId="69F3B642" w:rsidR="000C50F9" w:rsidRPr="000C50F9" w:rsidRDefault="000C50F9" w:rsidP="000C50F9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t>Design file in folder: task02</w:t>
      </w:r>
    </w:p>
    <w:p w14:paraId="4842BFC1" w14:textId="77777777" w:rsidR="002B1ADE" w:rsidRPr="00AA2F09" w:rsidRDefault="002B1ADE" w:rsidP="002B1ADE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Business Rules:</w:t>
      </w:r>
    </w:p>
    <w:p w14:paraId="5EDD2EA0" w14:textId="77777777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Directives should enhance the interactivity and behavior of components. </w:t>
      </w:r>
    </w:p>
    <w:p w14:paraId="096F244B" w14:textId="77777777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Routing should enable seamless navigation between different application sections. </w:t>
      </w:r>
    </w:p>
    <w:p w14:paraId="144E903F" w14:textId="665296C6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Forms should provide a user-friendly interface for interaction and data submission.</w:t>
      </w:r>
    </w:p>
    <w:p w14:paraId="25007CAE" w14:textId="77777777" w:rsidR="002B1ADE" w:rsidRPr="00AA2F09" w:rsidRDefault="002B1ADE" w:rsidP="002B1ADE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Evaluation Criteria:</w:t>
      </w:r>
    </w:p>
    <w:p w14:paraId="12487045" w14:textId="77777777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Implementation of directives to control content display and user interaction.</w:t>
      </w:r>
    </w:p>
    <w:p w14:paraId="24110A82" w14:textId="77777777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Defined routes and navigation components for user flow within the application.</w:t>
      </w:r>
    </w:p>
    <w:p w14:paraId="1CD5EFED" w14:textId="46AE3416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Functional forms for user input and data manipulation.</w:t>
      </w:r>
    </w:p>
    <w:p w14:paraId="56621B95" w14:textId="77777777" w:rsidR="002B1ADE" w:rsidRPr="00AA2F09" w:rsidRDefault="002B1ADE" w:rsidP="002B1ADE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Submission file:</w:t>
      </w:r>
    </w:p>
    <w:p w14:paraId="0CC8FDB8" w14:textId="77777777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Zip solution folder to a zip file</w:t>
      </w:r>
    </w:p>
    <w:p w14:paraId="15BA467A" w14:textId="1F392218" w:rsidR="002B1ADE" w:rsidRPr="00AA2F09" w:rsidRDefault="002B1ADE" w:rsidP="002B1ADE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File: </w:t>
      </w:r>
      <w:r w:rsidRPr="00AA2F09">
        <w:rPr>
          <w:rFonts w:ascii="Arial" w:hAnsi="Arial" w:cs="Arial"/>
          <w:color w:val="1F1F1F"/>
          <w:sz w:val="20"/>
          <w:szCs w:val="20"/>
        </w:rPr>
        <w:t>FullName_</w:t>
      </w:r>
      <w:r w:rsidRPr="00AA2F09">
        <w:rPr>
          <w:rFonts w:ascii="Arial" w:hAnsi="Arial" w:cs="Arial"/>
          <w:color w:val="1F1F1F"/>
          <w:sz w:val="20"/>
          <w:szCs w:val="20"/>
          <w:lang w:val="vi-VN"/>
        </w:rPr>
        <w:t>ANG_QuizApp_</w:t>
      </w:r>
      <w:r w:rsidR="00832881" w:rsidRPr="00AA2F09">
        <w:rPr>
          <w:rFonts w:ascii="Arial" w:hAnsi="Arial" w:cs="Arial"/>
          <w:color w:val="1F1F1F"/>
          <w:sz w:val="20"/>
          <w:szCs w:val="20"/>
          <w:lang w:val="vi-VN"/>
        </w:rPr>
        <w:t>Task_02</w:t>
      </w:r>
      <w:r w:rsidRPr="00AA2F09">
        <w:rPr>
          <w:rFonts w:ascii="Arial" w:hAnsi="Arial" w:cs="Arial"/>
          <w:color w:val="1F1F1F"/>
          <w:sz w:val="20"/>
          <w:szCs w:val="20"/>
          <w:lang w:val="vi-VN"/>
        </w:rPr>
        <w:t>_v1.0.zip</w:t>
      </w:r>
    </w:p>
    <w:p w14:paraId="6C1ACD2D" w14:textId="0D34B6BF" w:rsidR="000D2EF7" w:rsidRPr="00AA2F09" w:rsidRDefault="002B1ADE" w:rsidP="002B1ADE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Estimated Time:</w:t>
      </w: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 180 minutes.</w:t>
      </w:r>
    </w:p>
    <w:p w14:paraId="75F431CE" w14:textId="014DA8D0" w:rsidR="0081101C" w:rsidRPr="00AA2F09" w:rsidRDefault="0081101C" w:rsidP="0081101C">
      <w:pPr>
        <w:keepNext/>
        <w:keepLines/>
        <w:spacing w:before="200"/>
        <w:outlineLvl w:val="1"/>
        <w:rPr>
          <w:rFonts w:ascii="Arial" w:hAnsi="Arial" w:cs="Arial"/>
          <w:b/>
          <w:sz w:val="20"/>
          <w:szCs w:val="20"/>
          <w:u w:val="single"/>
          <w:lang w:val="vi-VN"/>
        </w:rPr>
      </w:pPr>
      <w:bookmarkStart w:id="10" w:name="_Toc173757839"/>
      <w:r w:rsidRPr="00AA2F09">
        <w:rPr>
          <w:rFonts w:ascii="Arial" w:hAnsi="Arial" w:cs="Arial"/>
          <w:b/>
          <w:sz w:val="20"/>
          <w:szCs w:val="20"/>
          <w:u w:val="single"/>
        </w:rPr>
        <w:t>Task 3: Data Management and Integration</w:t>
      </w:r>
      <w:bookmarkEnd w:id="10"/>
    </w:p>
    <w:p w14:paraId="3427B302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Description:</w:t>
      </w:r>
    </w:p>
    <w:p w14:paraId="720B2146" w14:textId="329B2F64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This task focuses on managing application data and integrating with the ASP.NET Core Web API backend.</w:t>
      </w:r>
    </w:p>
    <w:p w14:paraId="30087A8F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Function Requirements:</w:t>
      </w:r>
    </w:p>
    <w:p w14:paraId="50528AA7" w14:textId="5F7A624A" w:rsidR="0081101C" w:rsidRPr="00AA2F09" w:rsidRDefault="0081101C" w:rsidP="008D082D">
      <w:pPr>
        <w:numPr>
          <w:ilvl w:val="0"/>
          <w:numId w:val="6"/>
        </w:numPr>
        <w:shd w:val="clear" w:color="auto" w:fill="FFFFFF"/>
        <w:tabs>
          <w:tab w:val="clear" w:pos="720"/>
          <w:tab w:val="left" w:pos="450"/>
          <w:tab w:val="num" w:pos="1080"/>
        </w:tabs>
        <w:spacing w:before="100" w:beforeAutospacing="1" w:after="100" w:afterAutospacing="1" w:line="276" w:lineRule="auto"/>
        <w:ind w:hanging="54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Services:</w:t>
      </w:r>
    </w:p>
    <w:p w14:paraId="08DF26AA" w14:textId="4889047A" w:rsidR="0018407E" w:rsidRDefault="0081101C" w:rsidP="008D082D">
      <w:pPr>
        <w:numPr>
          <w:ilvl w:val="1"/>
          <w:numId w:val="6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76" w:lineRule="auto"/>
        <w:ind w:left="810" w:hanging="270"/>
        <w:jc w:val="both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Create services to communicate with the ASP.NET Core Web API. Utilize HttpClient to make HTTP requests to API endpoints (e.g., fetch quizzes, submit answers).</w:t>
      </w:r>
    </w:p>
    <w:p w14:paraId="2DF0F9E3" w14:textId="77777777" w:rsidR="00C162DC" w:rsidRDefault="0018407E" w:rsidP="008D082D">
      <w:pPr>
        <w:numPr>
          <w:ilvl w:val="1"/>
          <w:numId w:val="6"/>
        </w:numPr>
        <w:shd w:val="clear" w:color="auto" w:fill="FFFFFF"/>
        <w:tabs>
          <w:tab w:val="clear" w:pos="1440"/>
        </w:tabs>
        <w:spacing w:before="100" w:beforeAutospacing="1" w:after="100" w:afterAutospacing="1" w:line="276" w:lineRule="auto"/>
        <w:ind w:left="810" w:hanging="270"/>
        <w:jc w:val="both"/>
        <w:rPr>
          <w:rFonts w:ascii="Arial" w:hAnsi="Arial" w:cs="Arial"/>
          <w:sz w:val="20"/>
          <w:szCs w:val="20"/>
          <w:lang w:val="vi-VN"/>
        </w:rPr>
      </w:pPr>
      <w:r w:rsidRPr="0018407E">
        <w:rPr>
          <w:rFonts w:ascii="Arial" w:hAnsi="Arial" w:cs="Arial"/>
          <w:sz w:val="20"/>
          <w:szCs w:val="20"/>
          <w:lang w:val="vi-VN"/>
        </w:rPr>
        <w:t>Using interfaces for services makes code cleaner, easier to maintain, more scalabletype safety</w:t>
      </w:r>
      <w:r>
        <w:rPr>
          <w:rFonts w:ascii="Arial" w:hAnsi="Arial" w:cs="Arial"/>
          <w:sz w:val="20"/>
          <w:szCs w:val="20"/>
          <w:lang w:val="vi-VN"/>
        </w:rPr>
        <w:t xml:space="preserve">, easy to </w:t>
      </w:r>
      <w:r w:rsidRPr="0018407E">
        <w:rPr>
          <w:rFonts w:ascii="Arial" w:hAnsi="Arial" w:cs="Arial"/>
          <w:sz w:val="20"/>
          <w:szCs w:val="20"/>
          <w:lang w:val="vi-VN"/>
        </w:rPr>
        <w:t>dependency injection and testing</w:t>
      </w:r>
      <w:r>
        <w:rPr>
          <w:rFonts w:ascii="Arial" w:hAnsi="Arial" w:cs="Arial"/>
          <w:sz w:val="20"/>
          <w:szCs w:val="20"/>
          <w:lang w:val="vi-VN"/>
        </w:rPr>
        <w:t xml:space="preserve"> (</w:t>
      </w:r>
      <w:r w:rsidRPr="0018407E">
        <w:rPr>
          <w:rFonts w:ascii="Arial" w:hAnsi="Arial" w:cs="Arial"/>
          <w:sz w:val="20"/>
          <w:szCs w:val="20"/>
          <w:lang w:val="vi-VN"/>
        </w:rPr>
        <w:t>loose coupling, design consistency, better documentation</w:t>
      </w:r>
      <w:r>
        <w:rPr>
          <w:rFonts w:ascii="Arial" w:hAnsi="Arial" w:cs="Arial"/>
          <w:sz w:val="20"/>
          <w:szCs w:val="20"/>
          <w:lang w:val="vi-VN"/>
        </w:rPr>
        <w:t>).</w:t>
      </w:r>
    </w:p>
    <w:p w14:paraId="7A2AA279" w14:textId="77777777" w:rsidR="00C162DC" w:rsidRPr="00EE0DC9" w:rsidRDefault="00E837E9" w:rsidP="008D082D">
      <w:pPr>
        <w:shd w:val="clear" w:color="auto" w:fill="FFFFFF"/>
        <w:spacing w:before="100" w:beforeAutospacing="1" w:after="100" w:afterAutospacing="1" w:line="276" w:lineRule="auto"/>
        <w:ind w:left="810"/>
        <w:rPr>
          <w:rFonts w:ascii="Arial" w:hAnsi="Arial" w:cs="Arial"/>
          <w:b/>
          <w:bCs/>
          <w:sz w:val="20"/>
          <w:szCs w:val="20"/>
          <w:lang w:val="vi-VN"/>
        </w:rPr>
      </w:pPr>
      <w:r w:rsidRPr="00EE0DC9">
        <w:rPr>
          <w:rFonts w:ascii="Arial" w:hAnsi="Arial" w:cs="Arial"/>
          <w:b/>
          <w:bCs/>
          <w:sz w:val="20"/>
          <w:szCs w:val="20"/>
          <w:lang w:val="vi-VN"/>
        </w:rPr>
        <w:t>I</w:t>
      </w:r>
      <w:r w:rsidR="0018407E" w:rsidRPr="00EE0DC9">
        <w:rPr>
          <w:rFonts w:ascii="Arial" w:hAnsi="Arial" w:cs="Arial"/>
          <w:b/>
          <w:bCs/>
          <w:sz w:val="20"/>
          <w:szCs w:val="20"/>
          <w:lang w:val="vi-VN"/>
        </w:rPr>
        <w:t>QuizService:</w:t>
      </w:r>
    </w:p>
    <w:p w14:paraId="2E0F45E6" w14:textId="79B991BB" w:rsidR="00C162DC" w:rsidRPr="009E23AC" w:rsidRDefault="00E837E9" w:rsidP="008D082D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9E23AC">
        <w:rPr>
          <w:rFonts w:ascii="Arial" w:hAnsi="Arial" w:cs="Arial"/>
          <w:sz w:val="20"/>
          <w:szCs w:val="20"/>
          <w:lang w:val="vi-VN"/>
        </w:rPr>
        <w:t>getAll(): Observable&lt;QuizViewModel[]&gt;;</w:t>
      </w:r>
      <w:r w:rsidR="008166A6">
        <w:rPr>
          <w:rFonts w:ascii="Arial" w:hAnsi="Arial" w:cs="Arial"/>
          <w:sz w:val="20"/>
          <w:szCs w:val="20"/>
          <w:lang w:val="vi-VN"/>
        </w:rPr>
        <w:br/>
      </w:r>
      <w:r w:rsidR="003C06E7">
        <w:rPr>
          <w:rFonts w:ascii="Arial" w:hAnsi="Arial" w:cs="Arial"/>
          <w:sz w:val="20"/>
          <w:szCs w:val="20"/>
          <w:lang w:val="vi-VN"/>
        </w:rPr>
        <w:t xml:space="preserve">- </w:t>
      </w:r>
      <w:r w:rsidR="008166A6">
        <w:rPr>
          <w:rFonts w:ascii="Arial" w:hAnsi="Arial" w:cs="Arial"/>
          <w:sz w:val="20"/>
          <w:szCs w:val="20"/>
          <w:lang w:val="vi-VN"/>
        </w:rPr>
        <w:t>QuizViewMode: id, title, description, duration, isActive</w:t>
      </w:r>
    </w:p>
    <w:p w14:paraId="0012D144" w14:textId="77777777" w:rsidR="00C162DC" w:rsidRPr="009E23AC" w:rsidRDefault="00E837E9" w:rsidP="008D082D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9E23AC">
        <w:rPr>
          <w:rFonts w:ascii="Arial" w:hAnsi="Arial" w:cs="Arial"/>
          <w:sz w:val="20"/>
          <w:szCs w:val="20"/>
          <w:lang w:val="vi-VN"/>
        </w:rPr>
        <w:t>getById(id: string): Observable&lt;QuizViewModel&gt;;</w:t>
      </w:r>
    </w:p>
    <w:p w14:paraId="1A62C050" w14:textId="4EA079DD" w:rsidR="0034721A" w:rsidRPr="009E23AC" w:rsidRDefault="00E837E9" w:rsidP="008D082D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9E23AC">
        <w:rPr>
          <w:rFonts w:ascii="Arial" w:hAnsi="Arial" w:cs="Arial"/>
          <w:sz w:val="20"/>
          <w:szCs w:val="20"/>
          <w:lang w:val="vi-VN"/>
        </w:rPr>
        <w:t>create(obj: QuizCreateViewModel): Observable&lt;boolean&gt;;</w:t>
      </w:r>
      <w:r w:rsidR="008166A6">
        <w:rPr>
          <w:rFonts w:ascii="Arial" w:hAnsi="Arial" w:cs="Arial"/>
          <w:sz w:val="20"/>
          <w:szCs w:val="20"/>
          <w:lang w:val="vi-VN"/>
        </w:rPr>
        <w:br/>
      </w:r>
      <w:r w:rsidR="003C06E7">
        <w:rPr>
          <w:rFonts w:ascii="Arial" w:hAnsi="Arial" w:cs="Arial"/>
          <w:sz w:val="20"/>
          <w:szCs w:val="20"/>
          <w:lang w:val="vi-VN"/>
        </w:rPr>
        <w:t xml:space="preserve">- </w:t>
      </w:r>
      <w:r w:rsidR="008166A6" w:rsidRPr="009E23AC">
        <w:rPr>
          <w:rFonts w:ascii="Arial" w:hAnsi="Arial" w:cs="Arial"/>
          <w:sz w:val="20"/>
          <w:szCs w:val="20"/>
          <w:lang w:val="vi-VN"/>
        </w:rPr>
        <w:t>QuizCreateViewModel</w:t>
      </w:r>
      <w:r w:rsidR="008166A6">
        <w:rPr>
          <w:rFonts w:ascii="Arial" w:hAnsi="Arial" w:cs="Arial"/>
          <w:sz w:val="20"/>
          <w:szCs w:val="20"/>
          <w:lang w:val="vi-VN"/>
        </w:rPr>
        <w:t>: title, description, duration, isActive</w:t>
      </w:r>
    </w:p>
    <w:p w14:paraId="3AADECE8" w14:textId="4870273D" w:rsidR="0034721A" w:rsidRPr="009E23AC" w:rsidRDefault="00E837E9" w:rsidP="008D082D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9E23AC">
        <w:rPr>
          <w:rFonts w:ascii="Arial" w:hAnsi="Arial" w:cs="Arial"/>
          <w:sz w:val="20"/>
          <w:szCs w:val="20"/>
          <w:lang w:val="vi-VN"/>
        </w:rPr>
        <w:t>update(obj: QuizEditViewModel): Observable&lt;boolean&gt;;</w:t>
      </w:r>
      <w:r w:rsidR="008166A6">
        <w:rPr>
          <w:rFonts w:ascii="Arial" w:hAnsi="Arial" w:cs="Arial"/>
          <w:sz w:val="20"/>
          <w:szCs w:val="20"/>
          <w:lang w:val="vi-VN"/>
        </w:rPr>
        <w:br/>
      </w:r>
      <w:r w:rsidR="003C06E7">
        <w:rPr>
          <w:rFonts w:ascii="Arial" w:hAnsi="Arial" w:cs="Arial"/>
          <w:sz w:val="20"/>
          <w:szCs w:val="20"/>
          <w:lang w:val="vi-VN"/>
        </w:rPr>
        <w:t xml:space="preserve">- </w:t>
      </w:r>
      <w:r w:rsidR="008166A6" w:rsidRPr="009E23AC">
        <w:rPr>
          <w:rFonts w:ascii="Arial" w:hAnsi="Arial" w:cs="Arial"/>
          <w:sz w:val="20"/>
          <w:szCs w:val="20"/>
          <w:lang w:val="vi-VN"/>
        </w:rPr>
        <w:t>Quiz</w:t>
      </w:r>
      <w:r w:rsidR="008166A6">
        <w:rPr>
          <w:rFonts w:ascii="Arial" w:hAnsi="Arial" w:cs="Arial"/>
          <w:sz w:val="20"/>
          <w:szCs w:val="20"/>
          <w:lang w:val="vi-VN"/>
        </w:rPr>
        <w:t>Edit</w:t>
      </w:r>
      <w:r w:rsidR="008166A6" w:rsidRPr="009E23AC">
        <w:rPr>
          <w:rFonts w:ascii="Arial" w:hAnsi="Arial" w:cs="Arial"/>
          <w:sz w:val="20"/>
          <w:szCs w:val="20"/>
          <w:lang w:val="vi-VN"/>
        </w:rPr>
        <w:t>ViewModel</w:t>
      </w:r>
      <w:r w:rsidR="008166A6">
        <w:rPr>
          <w:rFonts w:ascii="Arial" w:hAnsi="Arial" w:cs="Arial"/>
          <w:sz w:val="20"/>
          <w:szCs w:val="20"/>
          <w:lang w:val="vi-VN"/>
        </w:rPr>
        <w:t>: id, title, description, duration, isActive</w:t>
      </w:r>
    </w:p>
    <w:p w14:paraId="6BC32D87" w14:textId="77777777" w:rsidR="0034721A" w:rsidRPr="009E23AC" w:rsidRDefault="00E837E9" w:rsidP="008D082D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9E23AC">
        <w:rPr>
          <w:rFonts w:ascii="Arial" w:hAnsi="Arial" w:cs="Arial"/>
          <w:sz w:val="20"/>
          <w:szCs w:val="20"/>
          <w:lang w:val="vi-VN"/>
        </w:rPr>
        <w:t>delete(id: string): Observable&lt;boolean&gt;;</w:t>
      </w:r>
    </w:p>
    <w:p w14:paraId="4DB478DA" w14:textId="77777777" w:rsidR="0034721A" w:rsidRPr="009E23AC" w:rsidRDefault="00E837E9" w:rsidP="008D082D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9E23AC">
        <w:rPr>
          <w:rFonts w:ascii="Arial" w:hAnsi="Arial" w:cs="Arial"/>
          <w:sz w:val="20"/>
          <w:szCs w:val="20"/>
          <w:lang w:val="vi-VN"/>
        </w:rPr>
        <w:t>deleteQuestionFromQuiz(selectedId: string, selectedQuizQuestionId: string): Observable&lt;boolean&gt;;</w:t>
      </w:r>
    </w:p>
    <w:p w14:paraId="0752BA79" w14:textId="7BF3B288" w:rsidR="0034721A" w:rsidRPr="009E23AC" w:rsidRDefault="00E837E9" w:rsidP="008D082D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9E23AC">
        <w:rPr>
          <w:rFonts w:ascii="Arial" w:hAnsi="Arial" w:cs="Arial"/>
          <w:sz w:val="20"/>
          <w:szCs w:val="20"/>
          <w:lang w:val="vi-VN"/>
        </w:rPr>
        <w:t>addQuestionToQuiz(obj:</w:t>
      </w:r>
      <w:r w:rsidR="00C162DC" w:rsidRPr="009E23AC">
        <w:rPr>
          <w:rFonts w:ascii="Arial" w:hAnsi="Arial" w:cs="Arial"/>
          <w:sz w:val="20"/>
          <w:szCs w:val="20"/>
          <w:lang w:val="vi-VN"/>
        </w:rPr>
        <w:t xml:space="preserve"> </w:t>
      </w:r>
      <w:r w:rsidRPr="009E23AC">
        <w:rPr>
          <w:rFonts w:ascii="Arial" w:hAnsi="Arial" w:cs="Arial"/>
          <w:sz w:val="20"/>
          <w:szCs w:val="20"/>
          <w:lang w:val="vi-VN"/>
        </w:rPr>
        <w:t>QuizQuestionCreateViewModel): Observable&lt;boolean&gt;;</w:t>
      </w:r>
      <w:r w:rsidR="008166A6">
        <w:rPr>
          <w:rFonts w:ascii="Arial" w:hAnsi="Arial" w:cs="Arial"/>
          <w:sz w:val="20"/>
          <w:szCs w:val="20"/>
          <w:lang w:val="vi-VN"/>
        </w:rPr>
        <w:br/>
      </w:r>
      <w:r w:rsidR="003C06E7">
        <w:rPr>
          <w:rFonts w:ascii="Arial" w:hAnsi="Arial" w:cs="Arial"/>
          <w:sz w:val="20"/>
          <w:szCs w:val="20"/>
          <w:lang w:val="vi-VN"/>
        </w:rPr>
        <w:t xml:space="preserve">- </w:t>
      </w:r>
      <w:r w:rsidR="008166A6" w:rsidRPr="009E23AC">
        <w:rPr>
          <w:rFonts w:ascii="Arial" w:hAnsi="Arial" w:cs="Arial"/>
          <w:sz w:val="20"/>
          <w:szCs w:val="20"/>
          <w:lang w:val="vi-VN"/>
        </w:rPr>
        <w:t>QuizQuestionCreateViewModel</w:t>
      </w:r>
      <w:r w:rsidR="008166A6">
        <w:rPr>
          <w:rFonts w:ascii="Arial" w:hAnsi="Arial" w:cs="Arial"/>
          <w:sz w:val="20"/>
          <w:szCs w:val="20"/>
          <w:lang w:val="vi-VN"/>
        </w:rPr>
        <w:t>: quizId, questionId</w:t>
      </w:r>
    </w:p>
    <w:p w14:paraId="2DBA2BF3" w14:textId="1F52ECA0" w:rsidR="0034721A" w:rsidRPr="009E23AC" w:rsidRDefault="00E837E9" w:rsidP="008D082D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9E23AC">
        <w:rPr>
          <w:rFonts w:ascii="Arial" w:hAnsi="Arial" w:cs="Arial"/>
          <w:sz w:val="20"/>
          <w:szCs w:val="20"/>
          <w:lang w:val="vi-VN"/>
        </w:rPr>
        <w:t>prepareQuiz(data: PrepareQuizViewModel):</w:t>
      </w:r>
      <w:r w:rsidR="006A1A86" w:rsidRPr="009E23AC">
        <w:rPr>
          <w:rFonts w:ascii="Arial" w:hAnsi="Arial" w:cs="Arial"/>
          <w:sz w:val="20"/>
          <w:szCs w:val="20"/>
          <w:lang w:val="vi-VN"/>
        </w:rPr>
        <w:t xml:space="preserve"> </w:t>
      </w:r>
      <w:r w:rsidRPr="009E23AC">
        <w:rPr>
          <w:rFonts w:ascii="Arial" w:hAnsi="Arial" w:cs="Arial"/>
          <w:sz w:val="20"/>
          <w:szCs w:val="20"/>
          <w:lang w:val="vi-VN"/>
        </w:rPr>
        <w:t>Observable&lt;QuizPrepareInfoViewModel&gt;;</w:t>
      </w:r>
      <w:r w:rsidR="008166A6">
        <w:rPr>
          <w:rFonts w:ascii="Arial" w:hAnsi="Arial" w:cs="Arial"/>
          <w:sz w:val="20"/>
          <w:szCs w:val="20"/>
          <w:lang w:val="vi-VN"/>
        </w:rPr>
        <w:br/>
      </w:r>
      <w:r w:rsidR="003C06E7">
        <w:rPr>
          <w:rFonts w:ascii="Arial" w:hAnsi="Arial" w:cs="Arial"/>
          <w:sz w:val="20"/>
          <w:szCs w:val="20"/>
          <w:lang w:val="vi-VN"/>
        </w:rPr>
        <w:t xml:space="preserve">- </w:t>
      </w:r>
      <w:r w:rsidR="008166A6" w:rsidRPr="009E23AC">
        <w:rPr>
          <w:rFonts w:ascii="Arial" w:hAnsi="Arial" w:cs="Arial"/>
          <w:sz w:val="20"/>
          <w:szCs w:val="20"/>
          <w:lang w:val="vi-VN"/>
        </w:rPr>
        <w:t>PrepareQuizViewModel</w:t>
      </w:r>
      <w:r w:rsidR="008166A6">
        <w:rPr>
          <w:rFonts w:ascii="Arial" w:hAnsi="Arial" w:cs="Arial"/>
          <w:sz w:val="20"/>
          <w:szCs w:val="20"/>
          <w:lang w:val="vi-VN"/>
        </w:rPr>
        <w:t>: userId, quizId, quizCode</w:t>
      </w:r>
      <w:r w:rsidR="008166A6">
        <w:rPr>
          <w:rFonts w:ascii="Arial" w:hAnsi="Arial" w:cs="Arial"/>
          <w:sz w:val="20"/>
          <w:szCs w:val="20"/>
          <w:lang w:val="vi-VN"/>
        </w:rPr>
        <w:br/>
      </w:r>
      <w:r w:rsidR="003C06E7">
        <w:rPr>
          <w:rFonts w:ascii="Arial" w:hAnsi="Arial" w:cs="Arial"/>
          <w:sz w:val="20"/>
          <w:szCs w:val="20"/>
          <w:lang w:val="vi-VN"/>
        </w:rPr>
        <w:t xml:space="preserve">- </w:t>
      </w:r>
      <w:r w:rsidR="008166A6" w:rsidRPr="009E23AC">
        <w:rPr>
          <w:rFonts w:ascii="Arial" w:hAnsi="Arial" w:cs="Arial"/>
          <w:sz w:val="20"/>
          <w:szCs w:val="20"/>
          <w:lang w:val="vi-VN"/>
        </w:rPr>
        <w:t>QuizPrepareInfoViewModel</w:t>
      </w:r>
      <w:r w:rsidR="008166A6">
        <w:rPr>
          <w:rFonts w:ascii="Arial" w:hAnsi="Arial" w:cs="Arial"/>
          <w:sz w:val="20"/>
          <w:szCs w:val="20"/>
          <w:lang w:val="vi-VN"/>
        </w:rPr>
        <w:t>: id, title, description, duration, thumbnailUrl, quizCode, user</w:t>
      </w:r>
      <w:r w:rsidR="002E3CAE">
        <w:rPr>
          <w:rFonts w:ascii="Arial" w:hAnsi="Arial" w:cs="Arial"/>
          <w:sz w:val="20"/>
          <w:szCs w:val="20"/>
          <w:lang w:val="vi-VN"/>
        </w:rPr>
        <w:t xml:space="preserve"> </w:t>
      </w:r>
      <w:r w:rsidR="008166A6">
        <w:rPr>
          <w:rFonts w:ascii="Arial" w:hAnsi="Arial" w:cs="Arial"/>
          <w:sz w:val="20"/>
          <w:szCs w:val="20"/>
          <w:lang w:val="vi-VN"/>
        </w:rPr>
        <w:t>(UserViewModel)</w:t>
      </w:r>
    </w:p>
    <w:p w14:paraId="5D86D3C5" w14:textId="3DC54749" w:rsidR="00E837E9" w:rsidRPr="009E23AC" w:rsidRDefault="00E837E9" w:rsidP="008D082D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9E23AC">
        <w:rPr>
          <w:rFonts w:ascii="Arial" w:hAnsi="Arial" w:cs="Arial"/>
          <w:sz w:val="20"/>
          <w:szCs w:val="20"/>
          <w:lang w:val="vi-VN"/>
        </w:rPr>
        <w:t>takeQuiz(takeQuizViewModel: TakeQuizViewModel)</w:t>
      </w:r>
      <w:r w:rsidR="0034721A" w:rsidRPr="009E23AC">
        <w:rPr>
          <w:rFonts w:ascii="Arial" w:hAnsi="Arial" w:cs="Arial"/>
          <w:sz w:val="20"/>
          <w:szCs w:val="20"/>
          <w:lang w:val="vi-VN"/>
        </w:rPr>
        <w:t xml:space="preserve">: </w:t>
      </w:r>
      <w:r w:rsidRPr="009E23AC">
        <w:rPr>
          <w:rFonts w:ascii="Arial" w:hAnsi="Arial" w:cs="Arial"/>
          <w:sz w:val="20"/>
          <w:szCs w:val="20"/>
          <w:lang w:val="vi-VN"/>
        </w:rPr>
        <w:t>Observable&lt;QuizForTestViewModel&gt;;</w:t>
      </w:r>
      <w:r w:rsidR="002E3CAE">
        <w:rPr>
          <w:rFonts w:ascii="Arial" w:hAnsi="Arial" w:cs="Arial"/>
          <w:sz w:val="20"/>
          <w:szCs w:val="20"/>
          <w:lang w:val="vi-VN"/>
        </w:rPr>
        <w:br/>
      </w:r>
      <w:r w:rsidR="003C06E7">
        <w:rPr>
          <w:rFonts w:ascii="Arial" w:hAnsi="Arial" w:cs="Arial"/>
          <w:sz w:val="20"/>
          <w:szCs w:val="20"/>
          <w:lang w:val="vi-VN"/>
        </w:rPr>
        <w:t xml:space="preserve">- </w:t>
      </w:r>
      <w:r w:rsidR="002E3CAE" w:rsidRPr="009E23AC">
        <w:rPr>
          <w:rFonts w:ascii="Arial" w:hAnsi="Arial" w:cs="Arial"/>
          <w:sz w:val="20"/>
          <w:szCs w:val="20"/>
          <w:lang w:val="vi-VN"/>
        </w:rPr>
        <w:t>TakeQuizViewModel</w:t>
      </w:r>
      <w:r w:rsidR="002E3CAE">
        <w:rPr>
          <w:rFonts w:ascii="Arial" w:hAnsi="Arial" w:cs="Arial"/>
          <w:sz w:val="20"/>
          <w:szCs w:val="20"/>
          <w:lang w:val="vi-VN"/>
        </w:rPr>
        <w:t>: userId, quizId, quizCode</w:t>
      </w:r>
      <w:r w:rsidR="002E3CAE">
        <w:rPr>
          <w:rFonts w:ascii="Arial" w:hAnsi="Arial" w:cs="Arial"/>
          <w:sz w:val="20"/>
          <w:szCs w:val="20"/>
          <w:lang w:val="vi-VN"/>
        </w:rPr>
        <w:br/>
      </w:r>
      <w:r w:rsidR="003C06E7">
        <w:rPr>
          <w:rFonts w:ascii="Arial" w:hAnsi="Arial" w:cs="Arial"/>
          <w:sz w:val="20"/>
          <w:szCs w:val="20"/>
          <w:lang w:val="vi-VN"/>
        </w:rPr>
        <w:t xml:space="preserve">- </w:t>
      </w:r>
      <w:r w:rsidR="002E3CAE" w:rsidRPr="009E23AC">
        <w:rPr>
          <w:rFonts w:ascii="Arial" w:hAnsi="Arial" w:cs="Arial"/>
          <w:sz w:val="20"/>
          <w:szCs w:val="20"/>
          <w:lang w:val="vi-VN"/>
        </w:rPr>
        <w:t>QuizForTestViewModel</w:t>
      </w:r>
      <w:r w:rsidR="002E3CAE">
        <w:rPr>
          <w:rFonts w:ascii="Arial" w:hAnsi="Arial" w:cs="Arial"/>
          <w:sz w:val="20"/>
          <w:szCs w:val="20"/>
          <w:lang w:val="vi-VN"/>
        </w:rPr>
        <w:t>: id, title, description, duration, quizCode, startTime, question(UserViewModel)</w:t>
      </w:r>
      <w:r w:rsidR="002E3CAE">
        <w:rPr>
          <w:rFonts w:ascii="Arial" w:hAnsi="Arial" w:cs="Arial"/>
          <w:sz w:val="20"/>
          <w:szCs w:val="20"/>
          <w:lang w:val="vi-VN"/>
        </w:rPr>
        <w:br/>
      </w:r>
      <w:r w:rsidR="003C06E7">
        <w:rPr>
          <w:rFonts w:ascii="Arial" w:hAnsi="Arial" w:cs="Arial"/>
          <w:sz w:val="20"/>
          <w:szCs w:val="20"/>
          <w:lang w:val="vi-VN"/>
        </w:rPr>
        <w:t xml:space="preserve">- </w:t>
      </w:r>
      <w:r w:rsidR="002E3CAE" w:rsidRPr="002E3CAE">
        <w:rPr>
          <w:rFonts w:ascii="Arial" w:hAnsi="Arial" w:cs="Arial"/>
          <w:sz w:val="20"/>
          <w:szCs w:val="20"/>
          <w:lang w:val="vi-VN"/>
        </w:rPr>
        <w:t>QuestionForTestViewModel</w:t>
      </w:r>
      <w:r w:rsidR="002E3CAE">
        <w:rPr>
          <w:rFonts w:ascii="Arial" w:hAnsi="Arial" w:cs="Arial"/>
          <w:sz w:val="20"/>
          <w:szCs w:val="20"/>
          <w:lang w:val="vi-VN"/>
        </w:rPr>
        <w:t>: id, content, questionType, answers(</w:t>
      </w:r>
      <w:r w:rsidR="002E3CAE" w:rsidRPr="002E3CAE">
        <w:rPr>
          <w:rFonts w:ascii="Arial" w:hAnsi="Arial" w:cs="Arial"/>
          <w:sz w:val="20"/>
          <w:szCs w:val="20"/>
          <w:lang w:val="vi-VN"/>
        </w:rPr>
        <w:t>AnswerForTestViewModel</w:t>
      </w:r>
      <w:r w:rsidR="002E3CAE">
        <w:rPr>
          <w:rFonts w:ascii="Arial" w:hAnsi="Arial" w:cs="Arial"/>
          <w:sz w:val="20"/>
          <w:szCs w:val="20"/>
          <w:lang w:val="vi-VN"/>
        </w:rPr>
        <w:t>)</w:t>
      </w:r>
      <w:r w:rsidR="002E3CAE">
        <w:rPr>
          <w:rFonts w:ascii="Arial" w:hAnsi="Arial" w:cs="Arial"/>
          <w:sz w:val="20"/>
          <w:szCs w:val="20"/>
          <w:lang w:val="vi-VN"/>
        </w:rPr>
        <w:br/>
      </w:r>
      <w:r w:rsidR="003C06E7">
        <w:rPr>
          <w:rFonts w:ascii="Arial" w:hAnsi="Arial" w:cs="Arial"/>
          <w:sz w:val="20"/>
          <w:szCs w:val="20"/>
          <w:lang w:val="vi-VN"/>
        </w:rPr>
        <w:t xml:space="preserve">- </w:t>
      </w:r>
      <w:r w:rsidR="002E3CAE" w:rsidRPr="002E3CAE">
        <w:rPr>
          <w:rFonts w:ascii="Arial" w:hAnsi="Arial" w:cs="Arial"/>
          <w:sz w:val="20"/>
          <w:szCs w:val="20"/>
          <w:lang w:val="vi-VN"/>
        </w:rPr>
        <w:t>AnswerForTestViewModel</w:t>
      </w:r>
      <w:r w:rsidR="002E3CAE">
        <w:rPr>
          <w:rFonts w:ascii="Arial" w:hAnsi="Arial" w:cs="Arial"/>
          <w:sz w:val="20"/>
          <w:szCs w:val="20"/>
          <w:lang w:val="vi-VN"/>
        </w:rPr>
        <w:t>: id, content</w:t>
      </w:r>
    </w:p>
    <w:p w14:paraId="1B9186EE" w14:textId="529F01A3" w:rsidR="008166A6" w:rsidRPr="008166A6" w:rsidRDefault="00E837E9" w:rsidP="008D082D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9E23AC">
        <w:rPr>
          <w:rFonts w:ascii="Arial" w:hAnsi="Arial" w:cs="Arial"/>
          <w:sz w:val="20"/>
          <w:szCs w:val="20"/>
          <w:lang w:val="vi-VN"/>
        </w:rPr>
        <w:t>submitQuiz(quizSubmissionViewModel: QuizSubmissionViewModel): Observable&lt;boolean&gt;;</w:t>
      </w:r>
      <w:r w:rsidR="00E6527F">
        <w:rPr>
          <w:rFonts w:ascii="Arial" w:hAnsi="Arial" w:cs="Arial"/>
          <w:sz w:val="20"/>
          <w:szCs w:val="20"/>
          <w:lang w:val="vi-VN"/>
        </w:rPr>
        <w:br/>
        <w:t xml:space="preserve">- </w:t>
      </w:r>
      <w:r w:rsidR="00E6527F" w:rsidRPr="009E23AC">
        <w:rPr>
          <w:rFonts w:ascii="Arial" w:hAnsi="Arial" w:cs="Arial"/>
          <w:sz w:val="20"/>
          <w:szCs w:val="20"/>
          <w:lang w:val="vi-VN"/>
        </w:rPr>
        <w:t>QuizSubmissionViewModel</w:t>
      </w:r>
      <w:r w:rsidR="00E6527F">
        <w:rPr>
          <w:rFonts w:ascii="Arial" w:hAnsi="Arial" w:cs="Arial"/>
          <w:sz w:val="20"/>
          <w:szCs w:val="20"/>
          <w:lang w:val="vi-VN"/>
        </w:rPr>
        <w:t>: quizId, userId, quizCode, answers(</w:t>
      </w:r>
      <w:r w:rsidR="00E6527F" w:rsidRPr="00E6527F">
        <w:rPr>
          <w:rFonts w:ascii="Arial" w:hAnsi="Arial" w:cs="Arial"/>
          <w:sz w:val="20"/>
          <w:szCs w:val="20"/>
          <w:lang w:val="vi-VN"/>
        </w:rPr>
        <w:t>UserAnswerSubmissionViewModel</w:t>
      </w:r>
      <w:r w:rsidR="00E6527F">
        <w:rPr>
          <w:rFonts w:ascii="Arial" w:hAnsi="Arial" w:cs="Arial"/>
          <w:sz w:val="20"/>
          <w:szCs w:val="20"/>
          <w:lang w:val="vi-VN"/>
        </w:rPr>
        <w:t>)</w:t>
      </w:r>
      <w:r w:rsidR="00E6527F">
        <w:rPr>
          <w:rFonts w:ascii="Arial" w:hAnsi="Arial" w:cs="Arial"/>
          <w:sz w:val="20"/>
          <w:szCs w:val="20"/>
          <w:lang w:val="vi-VN"/>
        </w:rPr>
        <w:br/>
        <w:t xml:space="preserve">- </w:t>
      </w:r>
      <w:r w:rsidR="00E6527F" w:rsidRPr="00E6527F">
        <w:rPr>
          <w:rFonts w:ascii="Arial" w:hAnsi="Arial" w:cs="Arial"/>
          <w:sz w:val="20"/>
          <w:szCs w:val="20"/>
          <w:lang w:val="vi-VN"/>
        </w:rPr>
        <w:t>UserAnswerSubmissionViewModel</w:t>
      </w:r>
      <w:r w:rsidR="00E6527F">
        <w:rPr>
          <w:rFonts w:ascii="Arial" w:hAnsi="Arial" w:cs="Arial"/>
          <w:sz w:val="20"/>
          <w:szCs w:val="20"/>
          <w:lang w:val="vi-VN"/>
        </w:rPr>
        <w:t>: questionId, answerId</w:t>
      </w:r>
    </w:p>
    <w:p w14:paraId="18EAE107" w14:textId="0A39ACCD" w:rsidR="0018407E" w:rsidRPr="004A7C3B" w:rsidRDefault="00E837E9" w:rsidP="008D082D">
      <w:p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ind w:left="810"/>
        <w:rPr>
          <w:rFonts w:ascii="Arial" w:hAnsi="Arial" w:cs="Arial"/>
          <w:b/>
          <w:bCs/>
          <w:sz w:val="20"/>
          <w:szCs w:val="20"/>
          <w:lang w:val="vi-VN"/>
        </w:rPr>
      </w:pPr>
      <w:r w:rsidRPr="004A7C3B">
        <w:rPr>
          <w:rFonts w:ascii="Arial" w:hAnsi="Arial" w:cs="Arial"/>
          <w:b/>
          <w:bCs/>
          <w:sz w:val="20"/>
          <w:szCs w:val="20"/>
          <w:lang w:val="vi-VN"/>
        </w:rPr>
        <w:t>I</w:t>
      </w:r>
      <w:r w:rsidR="0018407E" w:rsidRPr="004A7C3B">
        <w:rPr>
          <w:rFonts w:ascii="Arial" w:hAnsi="Arial" w:cs="Arial"/>
          <w:b/>
          <w:bCs/>
          <w:sz w:val="20"/>
          <w:szCs w:val="20"/>
          <w:lang w:val="vi-VN"/>
        </w:rPr>
        <w:t>QuestionService:</w:t>
      </w:r>
    </w:p>
    <w:p w14:paraId="1E46F6B3" w14:textId="1ECCEF7F" w:rsidR="00F25A84" w:rsidRPr="00F25A84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getAll(): Observable&lt;QuestionViewModel[]&gt;;</w:t>
      </w:r>
      <w:r w:rsidR="003D4747">
        <w:rPr>
          <w:rFonts w:ascii="Arial" w:hAnsi="Arial" w:cs="Arial"/>
          <w:sz w:val="20"/>
          <w:szCs w:val="20"/>
          <w:lang w:val="vi-VN"/>
        </w:rPr>
        <w:br/>
      </w:r>
      <w:r w:rsidR="00481FBE">
        <w:rPr>
          <w:rFonts w:ascii="Arial" w:hAnsi="Arial" w:cs="Arial"/>
          <w:sz w:val="20"/>
          <w:szCs w:val="20"/>
          <w:lang w:val="vi-VN"/>
        </w:rPr>
        <w:t xml:space="preserve">- </w:t>
      </w:r>
      <w:r w:rsidR="003D4747" w:rsidRPr="00F25A84">
        <w:rPr>
          <w:rFonts w:ascii="Arial" w:hAnsi="Arial" w:cs="Arial"/>
          <w:sz w:val="20"/>
          <w:szCs w:val="20"/>
          <w:lang w:val="vi-VN"/>
        </w:rPr>
        <w:t>QuestionViewModel</w:t>
      </w:r>
      <w:r w:rsidR="003D4747">
        <w:rPr>
          <w:rFonts w:ascii="Arial" w:hAnsi="Arial" w:cs="Arial"/>
          <w:sz w:val="20"/>
          <w:szCs w:val="20"/>
          <w:lang w:val="vi-VN"/>
        </w:rPr>
        <w:t>: id, content, questionType, isActive</w:t>
      </w:r>
    </w:p>
    <w:p w14:paraId="237302C7" w14:textId="77777777" w:rsidR="00F25A84" w:rsidRPr="00F25A84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getQuestionsByQuizId(id: string): Observable&lt;QuestionViewModel[]&gt;;</w:t>
      </w:r>
    </w:p>
    <w:p w14:paraId="0E3E464A" w14:textId="79155FB4" w:rsidR="00F25A84" w:rsidRPr="00F25A84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getAnswersByQuestionId(selectedId: string): Observable&lt;AnswerViewModel&gt;;</w:t>
      </w:r>
      <w:r w:rsidR="003D4747">
        <w:rPr>
          <w:rFonts w:ascii="Arial" w:hAnsi="Arial" w:cs="Arial"/>
          <w:sz w:val="20"/>
          <w:szCs w:val="20"/>
          <w:lang w:val="vi-VN"/>
        </w:rPr>
        <w:br/>
      </w:r>
      <w:r w:rsidR="00481FBE">
        <w:rPr>
          <w:rFonts w:ascii="Arial" w:hAnsi="Arial" w:cs="Arial"/>
          <w:sz w:val="20"/>
          <w:szCs w:val="20"/>
          <w:lang w:val="vi-VN"/>
        </w:rPr>
        <w:t xml:space="preserve">- </w:t>
      </w:r>
      <w:r w:rsidR="003D4747" w:rsidRPr="00F25A84">
        <w:rPr>
          <w:rFonts w:ascii="Arial" w:hAnsi="Arial" w:cs="Arial"/>
          <w:sz w:val="20"/>
          <w:szCs w:val="20"/>
          <w:lang w:val="vi-VN"/>
        </w:rPr>
        <w:t>AnswerViewModel</w:t>
      </w:r>
      <w:r w:rsidR="003D4747">
        <w:rPr>
          <w:rFonts w:ascii="Arial" w:hAnsi="Arial" w:cs="Arial"/>
          <w:sz w:val="20"/>
          <w:szCs w:val="20"/>
          <w:lang w:val="vi-VN"/>
        </w:rPr>
        <w:t>: id, content, isCorrect, isActive, questionId</w:t>
      </w:r>
    </w:p>
    <w:p w14:paraId="061B4EFE" w14:textId="77777777" w:rsidR="00F25A84" w:rsidRPr="00F25A84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getAnswerById(selectedId: string): Observable&lt;AnswerViewModel&gt;;</w:t>
      </w:r>
    </w:p>
    <w:p w14:paraId="60B20C09" w14:textId="77777777" w:rsidR="00F25A84" w:rsidRPr="00F25A84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getById(id: string): Observable&lt;QuestionViewModel&gt;;</w:t>
      </w:r>
    </w:p>
    <w:p w14:paraId="2984A417" w14:textId="1ED20444" w:rsidR="00F25A84" w:rsidRPr="00F25A84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create(obj: QuestionCreateViewModel): Observable&lt;boolean&gt;;</w:t>
      </w:r>
      <w:r w:rsidR="003D4747">
        <w:rPr>
          <w:rFonts w:ascii="Arial" w:hAnsi="Arial" w:cs="Arial"/>
          <w:sz w:val="20"/>
          <w:szCs w:val="20"/>
          <w:lang w:val="vi-VN"/>
        </w:rPr>
        <w:br/>
      </w:r>
      <w:r w:rsidR="00481FBE">
        <w:rPr>
          <w:rFonts w:ascii="Arial" w:hAnsi="Arial" w:cs="Arial"/>
          <w:sz w:val="20"/>
          <w:szCs w:val="20"/>
          <w:lang w:val="vi-VN"/>
        </w:rPr>
        <w:t xml:space="preserve">- </w:t>
      </w:r>
      <w:r w:rsidR="003D4747" w:rsidRPr="00F25A84">
        <w:rPr>
          <w:rFonts w:ascii="Arial" w:hAnsi="Arial" w:cs="Arial"/>
          <w:sz w:val="20"/>
          <w:szCs w:val="20"/>
          <w:lang w:val="vi-VN"/>
        </w:rPr>
        <w:t>QuestionCreateViewModel</w:t>
      </w:r>
      <w:r w:rsidR="003D4747">
        <w:rPr>
          <w:rFonts w:ascii="Arial" w:hAnsi="Arial" w:cs="Arial"/>
          <w:sz w:val="20"/>
          <w:szCs w:val="20"/>
          <w:lang w:val="vi-VN"/>
        </w:rPr>
        <w:t>: content, questionType, isActive</w:t>
      </w:r>
    </w:p>
    <w:p w14:paraId="6097D2A1" w14:textId="150A0365" w:rsidR="00F25A84" w:rsidRPr="00F25A84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addAnswerToQuestion(obj: AnswerCreateViewModel): Observable&lt;boolean&gt;;</w:t>
      </w:r>
      <w:r w:rsidR="003D4747">
        <w:rPr>
          <w:rFonts w:ascii="Arial" w:hAnsi="Arial" w:cs="Arial"/>
          <w:sz w:val="20"/>
          <w:szCs w:val="20"/>
          <w:lang w:val="vi-VN"/>
        </w:rPr>
        <w:br/>
      </w:r>
      <w:r w:rsidR="00481FBE">
        <w:rPr>
          <w:rFonts w:ascii="Arial" w:hAnsi="Arial" w:cs="Arial"/>
          <w:sz w:val="20"/>
          <w:szCs w:val="20"/>
          <w:lang w:val="vi-VN"/>
        </w:rPr>
        <w:t xml:space="preserve">- </w:t>
      </w:r>
      <w:r w:rsidR="003D4747" w:rsidRPr="00F25A84">
        <w:rPr>
          <w:rFonts w:ascii="Arial" w:hAnsi="Arial" w:cs="Arial"/>
          <w:sz w:val="20"/>
          <w:szCs w:val="20"/>
          <w:lang w:val="vi-VN"/>
        </w:rPr>
        <w:t>AnswerCreateViewModel</w:t>
      </w:r>
      <w:r w:rsidR="003D4747">
        <w:rPr>
          <w:rFonts w:ascii="Arial" w:hAnsi="Arial" w:cs="Arial"/>
          <w:sz w:val="20"/>
          <w:szCs w:val="20"/>
          <w:lang w:val="vi-VN"/>
        </w:rPr>
        <w:t>: content, isCorrect, isActive, questionId</w:t>
      </w:r>
    </w:p>
    <w:p w14:paraId="3B78673F" w14:textId="3B38659B" w:rsidR="00F25A84" w:rsidRPr="003D4747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updateAnswerToQuestion(obj: AnswerEditViewModel): Observable&lt;boolean&gt;;</w:t>
      </w:r>
      <w:r w:rsidR="003D4747">
        <w:rPr>
          <w:rFonts w:ascii="Arial" w:hAnsi="Arial" w:cs="Arial"/>
          <w:sz w:val="20"/>
          <w:szCs w:val="20"/>
          <w:lang w:val="vi-VN"/>
        </w:rPr>
        <w:br/>
      </w:r>
      <w:r w:rsidR="00481FBE">
        <w:rPr>
          <w:rFonts w:ascii="Arial" w:hAnsi="Arial" w:cs="Arial"/>
          <w:sz w:val="20"/>
          <w:szCs w:val="20"/>
          <w:lang w:val="vi-VN"/>
        </w:rPr>
        <w:t xml:space="preserve">- </w:t>
      </w:r>
      <w:r w:rsidR="003D4747" w:rsidRPr="00F25A84">
        <w:rPr>
          <w:rFonts w:ascii="Arial" w:hAnsi="Arial" w:cs="Arial"/>
          <w:sz w:val="20"/>
          <w:szCs w:val="20"/>
          <w:lang w:val="vi-VN"/>
        </w:rPr>
        <w:t>AnswerEditViewModel</w:t>
      </w:r>
      <w:r w:rsidR="003D4747">
        <w:rPr>
          <w:rFonts w:ascii="Arial" w:hAnsi="Arial" w:cs="Arial"/>
          <w:sz w:val="20"/>
          <w:szCs w:val="20"/>
          <w:lang w:val="vi-VN"/>
        </w:rPr>
        <w:t>: id, content, isCorrect, isActive, questionId</w:t>
      </w:r>
    </w:p>
    <w:p w14:paraId="151D9FED" w14:textId="4D65E6D7" w:rsidR="00F25A84" w:rsidRPr="00F25A84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update(obj: QuestionEditViewModel): Observable&lt;boolean&gt;;</w:t>
      </w:r>
      <w:r w:rsidR="003D4747">
        <w:rPr>
          <w:rFonts w:ascii="Arial" w:hAnsi="Arial" w:cs="Arial"/>
          <w:sz w:val="20"/>
          <w:szCs w:val="20"/>
          <w:lang w:val="vi-VN"/>
        </w:rPr>
        <w:br/>
      </w:r>
      <w:r w:rsidR="00481FBE">
        <w:rPr>
          <w:rFonts w:ascii="Arial" w:hAnsi="Arial" w:cs="Arial"/>
          <w:sz w:val="20"/>
          <w:szCs w:val="20"/>
          <w:lang w:val="vi-VN"/>
        </w:rPr>
        <w:t xml:space="preserve">- </w:t>
      </w:r>
      <w:r w:rsidR="003D4747" w:rsidRPr="00F25A84">
        <w:rPr>
          <w:rFonts w:ascii="Arial" w:hAnsi="Arial" w:cs="Arial"/>
          <w:sz w:val="20"/>
          <w:szCs w:val="20"/>
          <w:lang w:val="vi-VN"/>
        </w:rPr>
        <w:t>QuestionEditViewModel</w:t>
      </w:r>
      <w:r w:rsidR="003D4747">
        <w:rPr>
          <w:rFonts w:ascii="Arial" w:hAnsi="Arial" w:cs="Arial"/>
          <w:sz w:val="20"/>
          <w:szCs w:val="20"/>
          <w:lang w:val="vi-VN"/>
        </w:rPr>
        <w:t>: id, content, questionType, isActive</w:t>
      </w:r>
    </w:p>
    <w:p w14:paraId="2C8CF7E1" w14:textId="77777777" w:rsidR="00F25A84" w:rsidRPr="00F25A84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delete(id: string): Observable&lt;boolean&gt;;</w:t>
      </w:r>
    </w:p>
    <w:p w14:paraId="7199A9A6" w14:textId="370E2FBB" w:rsidR="00F25A84" w:rsidRDefault="00F25A84" w:rsidP="008D082D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25A84">
        <w:rPr>
          <w:rFonts w:ascii="Arial" w:hAnsi="Arial" w:cs="Arial"/>
          <w:sz w:val="20"/>
          <w:szCs w:val="20"/>
          <w:lang w:val="vi-VN"/>
        </w:rPr>
        <w:t>deleteAnswer(answerId: string, questionId: string): Observable&lt;boolean&gt;;</w:t>
      </w:r>
    </w:p>
    <w:p w14:paraId="5A891BE4" w14:textId="61A6F522" w:rsidR="0018407E" w:rsidRPr="004A7C3B" w:rsidRDefault="00E837E9" w:rsidP="008D082D">
      <w:pPr>
        <w:shd w:val="clear" w:color="auto" w:fill="FFFFFF"/>
        <w:spacing w:before="100" w:beforeAutospacing="1" w:after="100" w:afterAutospacing="1" w:line="276" w:lineRule="auto"/>
        <w:ind w:left="810"/>
        <w:rPr>
          <w:rFonts w:ascii="Arial" w:hAnsi="Arial" w:cs="Arial"/>
          <w:b/>
          <w:bCs/>
          <w:sz w:val="20"/>
          <w:szCs w:val="20"/>
          <w:lang w:val="vi-VN"/>
        </w:rPr>
      </w:pPr>
      <w:r w:rsidRPr="004A7C3B">
        <w:rPr>
          <w:rFonts w:ascii="Arial" w:hAnsi="Arial" w:cs="Arial"/>
          <w:b/>
          <w:bCs/>
          <w:sz w:val="20"/>
          <w:szCs w:val="20"/>
          <w:lang w:val="vi-VN"/>
        </w:rPr>
        <w:t>I</w:t>
      </w:r>
      <w:r w:rsidR="0018407E" w:rsidRPr="004A7C3B">
        <w:rPr>
          <w:rFonts w:ascii="Arial" w:hAnsi="Arial" w:cs="Arial"/>
          <w:b/>
          <w:bCs/>
          <w:sz w:val="20"/>
          <w:szCs w:val="20"/>
          <w:lang w:val="vi-VN"/>
        </w:rPr>
        <w:t>UserService:</w:t>
      </w:r>
    </w:p>
    <w:p w14:paraId="49F98D66" w14:textId="2F7D3D98" w:rsidR="004A7C3B" w:rsidRPr="004A7C3B" w:rsidRDefault="004A7C3B" w:rsidP="008D082D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4A7C3B">
        <w:rPr>
          <w:rFonts w:ascii="Arial" w:hAnsi="Arial" w:cs="Arial"/>
          <w:sz w:val="20"/>
          <w:szCs w:val="20"/>
          <w:lang w:val="vi-VN"/>
        </w:rPr>
        <w:t>getAll(): Observable&lt;UserViewModel[]&gt;;</w:t>
      </w:r>
      <w:r w:rsidR="00DF27A0">
        <w:rPr>
          <w:rFonts w:ascii="Arial" w:hAnsi="Arial" w:cs="Arial"/>
          <w:sz w:val="20"/>
          <w:szCs w:val="20"/>
          <w:lang w:val="vi-VN"/>
        </w:rPr>
        <w:br/>
      </w:r>
      <w:r w:rsidR="003E0F9B">
        <w:rPr>
          <w:rFonts w:ascii="Arial" w:hAnsi="Arial" w:cs="Arial"/>
          <w:sz w:val="20"/>
          <w:szCs w:val="20"/>
          <w:lang w:val="vi-VN"/>
        </w:rPr>
        <w:t xml:space="preserve">- </w:t>
      </w:r>
      <w:r w:rsidR="00DF27A0" w:rsidRPr="004A7C3B">
        <w:rPr>
          <w:rFonts w:ascii="Arial" w:hAnsi="Arial" w:cs="Arial"/>
          <w:sz w:val="20"/>
          <w:szCs w:val="20"/>
          <w:lang w:val="vi-VN"/>
        </w:rPr>
        <w:t>UserViewModel</w:t>
      </w:r>
      <w:r w:rsidR="00DF27A0">
        <w:rPr>
          <w:rFonts w:ascii="Arial" w:hAnsi="Arial" w:cs="Arial"/>
          <w:sz w:val="20"/>
          <w:szCs w:val="20"/>
          <w:lang w:val="vi-VN"/>
        </w:rPr>
        <w:t xml:space="preserve">: id, firstName, lastName, displayName, email, userName, phoneNumber, dateOfBirth, avatar, isActive, roles. </w:t>
      </w:r>
    </w:p>
    <w:p w14:paraId="05B251A2" w14:textId="77777777" w:rsidR="004A7C3B" w:rsidRPr="004A7C3B" w:rsidRDefault="004A7C3B" w:rsidP="008D082D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4A7C3B">
        <w:rPr>
          <w:rFonts w:ascii="Arial" w:hAnsi="Arial" w:cs="Arial"/>
          <w:sz w:val="20"/>
          <w:szCs w:val="20"/>
          <w:lang w:val="vi-VN"/>
        </w:rPr>
        <w:t>getById(id: string): Observable&lt;UserViewModel&gt;;</w:t>
      </w:r>
    </w:p>
    <w:p w14:paraId="24F26395" w14:textId="0241BEC4" w:rsidR="004A7C3B" w:rsidRPr="004A7C3B" w:rsidRDefault="004A7C3B" w:rsidP="008D082D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4A7C3B">
        <w:rPr>
          <w:rFonts w:ascii="Arial" w:hAnsi="Arial" w:cs="Arial"/>
          <w:sz w:val="20"/>
          <w:szCs w:val="20"/>
          <w:lang w:val="vi-VN"/>
        </w:rPr>
        <w:t>create(obj: UserCreateViewModel): Observable&lt;boolean&gt;;</w:t>
      </w:r>
      <w:r w:rsidR="00DF27A0">
        <w:rPr>
          <w:rFonts w:ascii="Arial" w:hAnsi="Arial" w:cs="Arial"/>
          <w:sz w:val="20"/>
          <w:szCs w:val="20"/>
          <w:lang w:val="vi-VN"/>
        </w:rPr>
        <w:br/>
      </w:r>
      <w:r w:rsidR="003E0F9B">
        <w:rPr>
          <w:rFonts w:ascii="Arial" w:hAnsi="Arial" w:cs="Arial"/>
          <w:sz w:val="20"/>
          <w:szCs w:val="20"/>
          <w:lang w:val="vi-VN"/>
        </w:rPr>
        <w:t xml:space="preserve">- </w:t>
      </w:r>
      <w:r w:rsidR="00DF27A0" w:rsidRPr="004A7C3B">
        <w:rPr>
          <w:rFonts w:ascii="Arial" w:hAnsi="Arial" w:cs="Arial"/>
          <w:sz w:val="20"/>
          <w:szCs w:val="20"/>
          <w:lang w:val="vi-VN"/>
        </w:rPr>
        <w:t>UserCreateViewModel</w:t>
      </w:r>
      <w:r w:rsidR="00DF27A0">
        <w:rPr>
          <w:rFonts w:ascii="Arial" w:hAnsi="Arial" w:cs="Arial"/>
          <w:sz w:val="20"/>
          <w:szCs w:val="20"/>
          <w:lang w:val="vi-VN"/>
        </w:rPr>
        <w:t>: firstName, lastName, email, userName, phoneNumber, dateOfBirth, password, confirmPassword, isActive.</w:t>
      </w:r>
    </w:p>
    <w:p w14:paraId="01E319A8" w14:textId="4705B3A5" w:rsidR="004A7C3B" w:rsidRPr="004A7C3B" w:rsidRDefault="004A7C3B" w:rsidP="008D082D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4A7C3B">
        <w:rPr>
          <w:rFonts w:ascii="Arial" w:hAnsi="Arial" w:cs="Arial"/>
          <w:sz w:val="20"/>
          <w:szCs w:val="20"/>
          <w:lang w:val="vi-VN"/>
        </w:rPr>
        <w:t>update(obj: UserEditViewModel): Observable&lt;boolean&gt;;</w:t>
      </w:r>
      <w:r w:rsidR="00DF27A0">
        <w:rPr>
          <w:rFonts w:ascii="Arial" w:hAnsi="Arial" w:cs="Arial"/>
          <w:sz w:val="20"/>
          <w:szCs w:val="20"/>
          <w:lang w:val="vi-VN"/>
        </w:rPr>
        <w:br/>
      </w:r>
      <w:r w:rsidR="003E0F9B">
        <w:rPr>
          <w:rFonts w:ascii="Arial" w:hAnsi="Arial" w:cs="Arial"/>
          <w:sz w:val="20"/>
          <w:szCs w:val="20"/>
          <w:lang w:val="vi-VN"/>
        </w:rPr>
        <w:t xml:space="preserve">- </w:t>
      </w:r>
      <w:r w:rsidR="00DF27A0" w:rsidRPr="004A7C3B">
        <w:rPr>
          <w:rFonts w:ascii="Arial" w:hAnsi="Arial" w:cs="Arial"/>
          <w:sz w:val="20"/>
          <w:szCs w:val="20"/>
          <w:lang w:val="vi-VN"/>
        </w:rPr>
        <w:t>UserEditViewModel</w:t>
      </w:r>
      <w:r w:rsidR="00DF27A0">
        <w:rPr>
          <w:rFonts w:ascii="Arial" w:hAnsi="Arial" w:cs="Arial"/>
          <w:sz w:val="20"/>
          <w:szCs w:val="20"/>
          <w:lang w:val="vi-VN"/>
        </w:rPr>
        <w:t>: id, firstName, lastName, email, userName, phoneNumber, dateOfBirth, password, confirmPassword, isActive.</w:t>
      </w:r>
    </w:p>
    <w:p w14:paraId="5C995977" w14:textId="005C034C" w:rsidR="004A7C3B" w:rsidRDefault="004A7C3B" w:rsidP="008D082D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4A7C3B">
        <w:rPr>
          <w:rFonts w:ascii="Arial" w:hAnsi="Arial" w:cs="Arial"/>
          <w:sz w:val="20"/>
          <w:szCs w:val="20"/>
          <w:lang w:val="vi-VN"/>
        </w:rPr>
        <w:t>delete(id: string): Observable&lt;any&gt;;</w:t>
      </w:r>
    </w:p>
    <w:p w14:paraId="596FC345" w14:textId="5D171030" w:rsidR="0018407E" w:rsidRPr="004A7C3B" w:rsidRDefault="00E837E9" w:rsidP="008D082D">
      <w:pPr>
        <w:shd w:val="clear" w:color="auto" w:fill="FFFFFF"/>
        <w:spacing w:before="100" w:beforeAutospacing="1" w:after="100" w:afterAutospacing="1" w:line="276" w:lineRule="auto"/>
        <w:ind w:left="810"/>
        <w:rPr>
          <w:rFonts w:ascii="Arial" w:hAnsi="Arial" w:cs="Arial"/>
          <w:b/>
          <w:bCs/>
          <w:sz w:val="20"/>
          <w:szCs w:val="20"/>
          <w:lang w:val="vi-VN"/>
        </w:rPr>
      </w:pPr>
      <w:r w:rsidRPr="004A7C3B">
        <w:rPr>
          <w:rFonts w:ascii="Arial" w:hAnsi="Arial" w:cs="Arial"/>
          <w:b/>
          <w:bCs/>
          <w:sz w:val="20"/>
          <w:szCs w:val="20"/>
          <w:lang w:val="vi-VN"/>
        </w:rPr>
        <w:t>I</w:t>
      </w:r>
      <w:r w:rsidR="0018407E" w:rsidRPr="004A7C3B">
        <w:rPr>
          <w:rFonts w:ascii="Arial" w:hAnsi="Arial" w:cs="Arial"/>
          <w:b/>
          <w:bCs/>
          <w:sz w:val="20"/>
          <w:szCs w:val="20"/>
          <w:lang w:val="vi-VN"/>
        </w:rPr>
        <w:t>RoleService:</w:t>
      </w:r>
    </w:p>
    <w:p w14:paraId="69E60217" w14:textId="078B72B7" w:rsidR="00B01046" w:rsidRPr="00B01046" w:rsidRDefault="004A7C3B" w:rsidP="008D082D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4A7C3B">
        <w:rPr>
          <w:rFonts w:ascii="Arial" w:hAnsi="Arial" w:cs="Arial"/>
          <w:sz w:val="20"/>
          <w:szCs w:val="20"/>
          <w:lang w:val="vi-VN"/>
        </w:rPr>
        <w:t>getAll(): Observable&lt;RoleViewModel[]&gt;;</w:t>
      </w:r>
      <w:r w:rsidR="00B01046">
        <w:rPr>
          <w:rFonts w:ascii="Arial" w:hAnsi="Arial" w:cs="Arial"/>
          <w:sz w:val="20"/>
          <w:szCs w:val="20"/>
          <w:lang w:val="vi-VN"/>
        </w:rPr>
        <w:br/>
        <w:t xml:space="preserve">- </w:t>
      </w:r>
      <w:r w:rsidR="00B01046" w:rsidRPr="004A7C3B">
        <w:rPr>
          <w:rFonts w:ascii="Arial" w:hAnsi="Arial" w:cs="Arial"/>
          <w:sz w:val="20"/>
          <w:szCs w:val="20"/>
          <w:lang w:val="vi-VN"/>
        </w:rPr>
        <w:t>RoleViewModel</w:t>
      </w:r>
      <w:r w:rsidR="00B01046">
        <w:rPr>
          <w:rFonts w:ascii="Arial" w:hAnsi="Arial" w:cs="Arial"/>
          <w:sz w:val="20"/>
          <w:szCs w:val="20"/>
          <w:lang w:val="vi-VN"/>
        </w:rPr>
        <w:t>: id, name, description, isActive</w:t>
      </w:r>
    </w:p>
    <w:p w14:paraId="24418348" w14:textId="77777777" w:rsidR="004A7C3B" w:rsidRPr="004A7C3B" w:rsidRDefault="004A7C3B" w:rsidP="008D082D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4A7C3B">
        <w:rPr>
          <w:rFonts w:ascii="Arial" w:hAnsi="Arial" w:cs="Arial"/>
          <w:sz w:val="20"/>
          <w:szCs w:val="20"/>
          <w:lang w:val="vi-VN"/>
        </w:rPr>
        <w:t>getById(id: string): Observable&lt;RoleViewModel&gt;;</w:t>
      </w:r>
    </w:p>
    <w:p w14:paraId="00561ADB" w14:textId="7F62E2BD" w:rsidR="004A7C3B" w:rsidRPr="004A7C3B" w:rsidRDefault="004A7C3B" w:rsidP="008D082D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4A7C3B">
        <w:rPr>
          <w:rFonts w:ascii="Arial" w:hAnsi="Arial" w:cs="Arial"/>
          <w:sz w:val="20"/>
          <w:szCs w:val="20"/>
          <w:lang w:val="vi-VN"/>
        </w:rPr>
        <w:t>create(obj: RoleCreateViewModel): Observable&lt;boolean&gt;;</w:t>
      </w:r>
      <w:r w:rsidR="00B01046">
        <w:rPr>
          <w:rFonts w:ascii="Arial" w:hAnsi="Arial" w:cs="Arial"/>
          <w:sz w:val="20"/>
          <w:szCs w:val="20"/>
          <w:lang w:val="vi-VN"/>
        </w:rPr>
        <w:br/>
        <w:t xml:space="preserve">- </w:t>
      </w:r>
      <w:r w:rsidR="00B01046" w:rsidRPr="004A7C3B">
        <w:rPr>
          <w:rFonts w:ascii="Arial" w:hAnsi="Arial" w:cs="Arial"/>
          <w:sz w:val="20"/>
          <w:szCs w:val="20"/>
          <w:lang w:val="vi-VN"/>
        </w:rPr>
        <w:t>RoleCreateViewModel</w:t>
      </w:r>
      <w:r w:rsidR="00B01046">
        <w:rPr>
          <w:rFonts w:ascii="Arial" w:hAnsi="Arial" w:cs="Arial"/>
          <w:sz w:val="20"/>
          <w:szCs w:val="20"/>
          <w:lang w:val="vi-VN"/>
        </w:rPr>
        <w:t>: name, description, isActive</w:t>
      </w:r>
    </w:p>
    <w:p w14:paraId="0250F1CB" w14:textId="23D98DB0" w:rsidR="004A7C3B" w:rsidRPr="004A7C3B" w:rsidRDefault="004A7C3B" w:rsidP="008D082D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4A7C3B">
        <w:rPr>
          <w:rFonts w:ascii="Arial" w:hAnsi="Arial" w:cs="Arial"/>
          <w:sz w:val="20"/>
          <w:szCs w:val="20"/>
          <w:lang w:val="vi-VN"/>
        </w:rPr>
        <w:t>update(obj: RoleEditViewModel): Observable&lt;boolean&gt;;</w:t>
      </w:r>
      <w:r w:rsidR="00B01046">
        <w:rPr>
          <w:rFonts w:ascii="Arial" w:hAnsi="Arial" w:cs="Arial"/>
          <w:sz w:val="20"/>
          <w:szCs w:val="20"/>
          <w:lang w:val="vi-VN"/>
        </w:rPr>
        <w:br/>
        <w:t xml:space="preserve">- </w:t>
      </w:r>
      <w:r w:rsidR="00B01046" w:rsidRPr="004A7C3B">
        <w:rPr>
          <w:rFonts w:ascii="Arial" w:hAnsi="Arial" w:cs="Arial"/>
          <w:sz w:val="20"/>
          <w:szCs w:val="20"/>
          <w:lang w:val="vi-VN"/>
        </w:rPr>
        <w:t>RoleEditViewModel</w:t>
      </w:r>
      <w:r w:rsidR="00B01046">
        <w:rPr>
          <w:rFonts w:ascii="Arial" w:hAnsi="Arial" w:cs="Arial"/>
          <w:sz w:val="20"/>
          <w:szCs w:val="20"/>
          <w:lang w:val="vi-VN"/>
        </w:rPr>
        <w:t>: id, name, description, isActive</w:t>
      </w:r>
    </w:p>
    <w:p w14:paraId="7AE37CD2" w14:textId="7658AEFE" w:rsidR="004A7C3B" w:rsidRDefault="004A7C3B" w:rsidP="008D082D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4A7C3B">
        <w:rPr>
          <w:rFonts w:ascii="Arial" w:hAnsi="Arial" w:cs="Arial"/>
          <w:sz w:val="20"/>
          <w:szCs w:val="20"/>
          <w:lang w:val="vi-VN"/>
        </w:rPr>
        <w:t>delete(id: string): Observable&lt;any&gt;;</w:t>
      </w:r>
    </w:p>
    <w:p w14:paraId="6B12835F" w14:textId="58D4DE6C" w:rsidR="0018407E" w:rsidRPr="005C2934" w:rsidRDefault="00E837E9" w:rsidP="008D082D">
      <w:pPr>
        <w:shd w:val="clear" w:color="auto" w:fill="FFFFFF"/>
        <w:spacing w:before="100" w:beforeAutospacing="1" w:after="100" w:afterAutospacing="1" w:line="276" w:lineRule="auto"/>
        <w:ind w:left="810"/>
        <w:rPr>
          <w:rFonts w:ascii="Arial" w:hAnsi="Arial" w:cs="Arial"/>
          <w:b/>
          <w:bCs/>
          <w:sz w:val="20"/>
          <w:szCs w:val="20"/>
          <w:lang w:val="vi-VN"/>
        </w:rPr>
      </w:pPr>
      <w:r w:rsidRPr="005C2934">
        <w:rPr>
          <w:rFonts w:ascii="Arial" w:hAnsi="Arial" w:cs="Arial"/>
          <w:b/>
          <w:bCs/>
          <w:sz w:val="20"/>
          <w:szCs w:val="20"/>
          <w:lang w:val="vi-VN"/>
        </w:rPr>
        <w:t>I</w:t>
      </w:r>
      <w:r w:rsidR="0018407E" w:rsidRPr="005C2934">
        <w:rPr>
          <w:rFonts w:ascii="Arial" w:hAnsi="Arial" w:cs="Arial"/>
          <w:b/>
          <w:bCs/>
          <w:sz w:val="20"/>
          <w:szCs w:val="20"/>
          <w:lang w:val="vi-VN"/>
        </w:rPr>
        <w:t>AuthService:</w:t>
      </w:r>
    </w:p>
    <w:p w14:paraId="1BDF5122" w14:textId="3FC6B369" w:rsidR="00F61736" w:rsidRPr="00F61736" w:rsidRDefault="00F61736" w:rsidP="008D082D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61736">
        <w:rPr>
          <w:rFonts w:ascii="Arial" w:hAnsi="Arial" w:cs="Arial"/>
          <w:sz w:val="20"/>
          <w:szCs w:val="20"/>
          <w:lang w:val="vi-VN"/>
        </w:rPr>
        <w:t xml:space="preserve">login(returnUrl: string, model: </w:t>
      </w:r>
      <w:r w:rsidR="00BE7014">
        <w:rPr>
          <w:rFonts w:ascii="Arial" w:hAnsi="Arial" w:cs="Arial"/>
          <w:sz w:val="20"/>
          <w:szCs w:val="20"/>
          <w:lang w:val="vi-VN"/>
        </w:rPr>
        <w:t>LoginViewModel</w:t>
      </w:r>
      <w:r w:rsidRPr="00F61736">
        <w:rPr>
          <w:rFonts w:ascii="Arial" w:hAnsi="Arial" w:cs="Arial"/>
          <w:sz w:val="20"/>
          <w:szCs w:val="20"/>
          <w:lang w:val="vi-VN"/>
        </w:rPr>
        <w:t>): Promise&lt;LoginResponseViewModel | undefined&gt;;</w:t>
      </w:r>
      <w:r w:rsidR="00BE7014">
        <w:rPr>
          <w:rFonts w:ascii="Arial" w:hAnsi="Arial" w:cs="Arial"/>
          <w:sz w:val="20"/>
          <w:szCs w:val="20"/>
          <w:lang w:val="vi-VN"/>
        </w:rPr>
        <w:br/>
        <w:t>- LoginViewModel: userName, password</w:t>
      </w:r>
      <w:r w:rsidR="00BE7014">
        <w:rPr>
          <w:rFonts w:ascii="Arial" w:hAnsi="Arial" w:cs="Arial"/>
          <w:sz w:val="20"/>
          <w:szCs w:val="20"/>
          <w:lang w:val="vi-VN"/>
        </w:rPr>
        <w:br/>
        <w:t xml:space="preserve">- </w:t>
      </w:r>
      <w:r w:rsidR="00BE7014" w:rsidRPr="00F61736">
        <w:rPr>
          <w:rFonts w:ascii="Arial" w:hAnsi="Arial" w:cs="Arial"/>
          <w:sz w:val="20"/>
          <w:szCs w:val="20"/>
          <w:lang w:val="vi-VN"/>
        </w:rPr>
        <w:t>LoginResponseViewModel</w:t>
      </w:r>
      <w:r w:rsidR="00BE7014">
        <w:rPr>
          <w:rFonts w:ascii="Arial" w:hAnsi="Arial" w:cs="Arial"/>
          <w:sz w:val="20"/>
          <w:szCs w:val="20"/>
          <w:lang w:val="vi-VN"/>
        </w:rPr>
        <w:t>: userInformation, token, expires</w:t>
      </w:r>
    </w:p>
    <w:p w14:paraId="61384869" w14:textId="611D7429" w:rsidR="00F61736" w:rsidRPr="00F61736" w:rsidRDefault="00F61736" w:rsidP="008D082D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61736">
        <w:rPr>
          <w:rFonts w:ascii="Arial" w:hAnsi="Arial" w:cs="Arial"/>
          <w:sz w:val="20"/>
          <w:szCs w:val="20"/>
          <w:lang w:val="vi-VN"/>
        </w:rPr>
        <w:t>register(userCreateViewModel: UserCreateViewModel): Promise&lt;LoginResponseViewModel | undefined&gt;;</w:t>
      </w:r>
    </w:p>
    <w:p w14:paraId="473ED3CA" w14:textId="77777777" w:rsidR="00F61736" w:rsidRPr="00F61736" w:rsidRDefault="00F61736" w:rsidP="008D082D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61736">
        <w:rPr>
          <w:rFonts w:ascii="Arial" w:hAnsi="Arial" w:cs="Arial"/>
          <w:sz w:val="20"/>
          <w:szCs w:val="20"/>
          <w:lang w:val="vi-VN"/>
        </w:rPr>
        <w:t>isAuthenticated(): boolean;</w:t>
      </w:r>
    </w:p>
    <w:p w14:paraId="504FB896" w14:textId="77777777" w:rsidR="00F61736" w:rsidRPr="00F61736" w:rsidRDefault="00F61736" w:rsidP="008D082D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61736">
        <w:rPr>
          <w:rFonts w:ascii="Arial" w:hAnsi="Arial" w:cs="Arial"/>
          <w:sz w:val="20"/>
          <w:szCs w:val="20"/>
          <w:lang w:val="vi-VN"/>
        </w:rPr>
        <w:t>getAccessToken(): string;</w:t>
      </w:r>
    </w:p>
    <w:p w14:paraId="1D6921EB" w14:textId="77777777" w:rsidR="00F61736" w:rsidRPr="00F61736" w:rsidRDefault="00F61736" w:rsidP="008D082D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61736">
        <w:rPr>
          <w:rFonts w:ascii="Arial" w:hAnsi="Arial" w:cs="Arial"/>
          <w:sz w:val="20"/>
          <w:szCs w:val="20"/>
          <w:lang w:val="vi-VN"/>
        </w:rPr>
        <w:t>logout(): boolean;</w:t>
      </w:r>
    </w:p>
    <w:p w14:paraId="6546FC86" w14:textId="77777777" w:rsidR="00F61736" w:rsidRPr="00F61736" w:rsidRDefault="00F61736" w:rsidP="008D082D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61736">
        <w:rPr>
          <w:rFonts w:ascii="Arial" w:hAnsi="Arial" w:cs="Arial"/>
          <w:sz w:val="20"/>
          <w:szCs w:val="20"/>
          <w:lang w:val="vi-VN"/>
        </w:rPr>
        <w:t>getCurrentUser(): UserViewModel | undefined;</w:t>
      </w:r>
    </w:p>
    <w:p w14:paraId="287EEB7A" w14:textId="6F529DCF" w:rsidR="00F61736" w:rsidRPr="0018407E" w:rsidRDefault="00F61736" w:rsidP="008D082D">
      <w:pPr>
        <w:numPr>
          <w:ilvl w:val="1"/>
          <w:numId w:val="26"/>
        </w:numPr>
        <w:shd w:val="clear" w:color="auto" w:fill="FFFFFF"/>
        <w:tabs>
          <w:tab w:val="num" w:pos="2160"/>
        </w:tabs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  <w:lang w:val="vi-VN"/>
        </w:rPr>
      </w:pPr>
      <w:r w:rsidRPr="00F61736">
        <w:rPr>
          <w:rFonts w:ascii="Arial" w:hAnsi="Arial" w:cs="Arial"/>
          <w:sz w:val="20"/>
          <w:szCs w:val="20"/>
          <w:lang w:val="vi-VN"/>
        </w:rPr>
        <w:t>isManager(): boolean;</w:t>
      </w:r>
    </w:p>
    <w:p w14:paraId="4D9B79CE" w14:textId="68BFEF3F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Dependency Injection: </w:t>
      </w:r>
    </w:p>
    <w:p w14:paraId="77A85889" w14:textId="77777777" w:rsidR="0081101C" w:rsidRPr="00AA2F09" w:rsidRDefault="0081101C" w:rsidP="0081101C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Inject services into components using the @Inject decorator. </w:t>
      </w:r>
    </w:p>
    <w:p w14:paraId="1E2E13F2" w14:textId="77777777" w:rsidR="0081101C" w:rsidRPr="00AA2F09" w:rsidRDefault="0081101C" w:rsidP="0081101C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Understand the concept of dependency injection for managing dependencies within the application. </w:t>
      </w:r>
    </w:p>
    <w:p w14:paraId="51A106E2" w14:textId="0D8764AE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API Integration: </w:t>
      </w:r>
    </w:p>
    <w:p w14:paraId="5D547E8A" w14:textId="77777777" w:rsidR="0081101C" w:rsidRPr="00AA2F09" w:rsidRDefault="0081101C" w:rsidP="0081101C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Implement services to interact with the Quiz API endpoints (GET, POST, PUT, DELETE). </w:t>
      </w:r>
    </w:p>
    <w:p w14:paraId="0E5FE091" w14:textId="2991E6EB" w:rsidR="0081101C" w:rsidRDefault="0081101C" w:rsidP="0081101C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Handle API responses, parse data, and update the application state accordingly.</w:t>
      </w:r>
    </w:p>
    <w:p w14:paraId="7D4B8EBC" w14:textId="50C4F3EB" w:rsidR="002571AC" w:rsidRPr="007E0635" w:rsidRDefault="000448E3" w:rsidP="002571A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1F1F1F"/>
          <w:sz w:val="20"/>
          <w:szCs w:val="20"/>
        </w:rPr>
        <w:t>Components</w:t>
      </w:r>
      <w:r w:rsidR="002571AC" w:rsidRPr="007E0635">
        <w:rPr>
          <w:rFonts w:ascii="Arial" w:hAnsi="Arial" w:cs="Arial"/>
          <w:b/>
          <w:bCs/>
          <w:color w:val="1F1F1F"/>
          <w:sz w:val="20"/>
          <w:szCs w:val="20"/>
        </w:rPr>
        <w:t>:</w:t>
      </w:r>
    </w:p>
    <w:p w14:paraId="4F582DE8" w14:textId="6DC8F852" w:rsidR="002571AC" w:rsidRPr="00BE7760" w:rsidRDefault="002571AC" w:rsidP="002571AC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</w:rPr>
        <w:t xml:space="preserve">Implement </w:t>
      </w:r>
      <w:r w:rsidR="00B15E87">
        <w:rPr>
          <w:rFonts w:ascii="Arial" w:hAnsi="Arial" w:cs="Arial"/>
          <w:sz w:val="20"/>
          <w:szCs w:val="20"/>
          <w:lang w:val="vi-VN"/>
        </w:rPr>
        <w:t>List</w:t>
      </w:r>
      <w:r w:rsidRPr="00AA2F09">
        <w:rPr>
          <w:rFonts w:ascii="Arial" w:hAnsi="Arial" w:cs="Arial"/>
          <w:sz w:val="20"/>
          <w:szCs w:val="20"/>
          <w:lang w:val="vi-VN"/>
        </w:rPr>
        <w:t xml:space="preserve"> UI for Quiz, Question</w:t>
      </w:r>
      <w:r w:rsidR="00B15E87">
        <w:rPr>
          <w:rFonts w:ascii="Arial" w:hAnsi="Arial" w:cs="Arial"/>
          <w:sz w:val="20"/>
          <w:szCs w:val="20"/>
          <w:lang w:val="vi-VN"/>
        </w:rPr>
        <w:t>, User and Role Management</w:t>
      </w:r>
      <w:r>
        <w:rPr>
          <w:rFonts w:ascii="Arial" w:hAnsi="Arial" w:cs="Arial"/>
          <w:sz w:val="20"/>
          <w:szCs w:val="20"/>
        </w:rPr>
        <w:t>.</w:t>
      </w:r>
    </w:p>
    <w:p w14:paraId="75C424D9" w14:textId="61D11467" w:rsidR="000D42F5" w:rsidRPr="00210CB6" w:rsidRDefault="00BE7760" w:rsidP="00AB3911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 xml:space="preserve">Quiz </w:t>
      </w:r>
      <w:r w:rsidR="00590FA0">
        <w:rPr>
          <w:rFonts w:ascii="Arial" w:hAnsi="Arial" w:cs="Arial"/>
          <w:sz w:val="20"/>
          <w:szCs w:val="20"/>
          <w:lang w:val="vi-VN"/>
        </w:rPr>
        <w:t>List</w:t>
      </w:r>
      <w:r>
        <w:rPr>
          <w:rFonts w:ascii="Arial" w:hAnsi="Arial" w:cs="Arial"/>
          <w:sz w:val="20"/>
          <w:szCs w:val="20"/>
          <w:lang w:val="vi-VN"/>
        </w:rPr>
        <w:t xml:space="preserve"> Design</w:t>
      </w:r>
      <w:r w:rsidR="003C5FFC">
        <w:rPr>
          <w:rFonts w:ascii="Arial" w:hAnsi="Arial" w:cs="Arial"/>
          <w:sz w:val="20"/>
          <w:szCs w:val="20"/>
          <w:lang w:val="vi-VN"/>
        </w:rPr>
        <w:t xml:space="preserve"> (</w:t>
      </w:r>
      <w:r w:rsidR="003C5FFC" w:rsidRPr="003C5FFC">
        <w:rPr>
          <w:rFonts w:ascii="Arial" w:hAnsi="Arial" w:cs="Arial"/>
          <w:sz w:val="20"/>
          <w:szCs w:val="20"/>
          <w:lang w:val="vi-VN"/>
        </w:rPr>
        <w:t>task03_quizlist.png</w:t>
      </w:r>
      <w:r w:rsidR="003C5FFC">
        <w:rPr>
          <w:rFonts w:ascii="Arial" w:hAnsi="Arial" w:cs="Arial"/>
          <w:sz w:val="20"/>
          <w:szCs w:val="20"/>
          <w:lang w:val="vi-VN"/>
        </w:rPr>
        <w:t>)</w:t>
      </w:r>
      <w:r>
        <w:rPr>
          <w:rFonts w:ascii="Arial" w:hAnsi="Arial" w:cs="Arial"/>
          <w:sz w:val="20"/>
          <w:szCs w:val="20"/>
          <w:lang w:val="vi-VN"/>
        </w:rPr>
        <w:t>:</w:t>
      </w:r>
    </w:p>
    <w:p w14:paraId="512CB21C" w14:textId="0A3AD04C" w:rsidR="00210CB6" w:rsidRDefault="00210CB6" w:rsidP="00210CB6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210CB6">
        <w:rPr>
          <w:rFonts w:ascii="Arial" w:hAnsi="Arial" w:cs="Arial"/>
          <w:b/>
          <w:bCs/>
          <w:noProof/>
          <w:color w:val="1F1F1F"/>
          <w:sz w:val="20"/>
          <w:szCs w:val="20"/>
        </w:rPr>
        <w:drawing>
          <wp:inline distT="0" distB="0" distL="0" distR="0" wp14:anchorId="0D559E8C" wp14:editId="3E0185A0">
            <wp:extent cx="4320000" cy="4346896"/>
            <wp:effectExtent l="19050" t="19050" r="23495" b="15875"/>
            <wp:docPr id="1102588137" name="Picture 1" descr="A screenshot of a quizzes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88137" name="Picture 1" descr="A screenshot of a quizzes menu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468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DFF1FD" w14:textId="77777777" w:rsidR="008D082D" w:rsidRDefault="008D082D" w:rsidP="008D082D">
      <w:pPr>
        <w:shd w:val="clear" w:color="auto" w:fill="FFFFFF"/>
        <w:spacing w:before="100" w:beforeAutospacing="1" w:after="100" w:afterAutospacing="1" w:line="276" w:lineRule="auto"/>
        <w:ind w:left="2160"/>
        <w:rPr>
          <w:rFonts w:ascii="Arial" w:hAnsi="Arial" w:cs="Arial"/>
          <w:color w:val="1F1F1F"/>
          <w:sz w:val="20"/>
          <w:szCs w:val="20"/>
        </w:rPr>
      </w:pPr>
    </w:p>
    <w:p w14:paraId="05A2B2FA" w14:textId="77777777" w:rsidR="008D082D" w:rsidRDefault="008D082D" w:rsidP="008D082D">
      <w:pPr>
        <w:shd w:val="clear" w:color="auto" w:fill="FFFFFF"/>
        <w:spacing w:before="100" w:beforeAutospacing="1" w:after="100" w:afterAutospacing="1" w:line="276" w:lineRule="auto"/>
        <w:ind w:left="2160"/>
        <w:rPr>
          <w:rFonts w:ascii="Arial" w:hAnsi="Arial" w:cs="Arial"/>
          <w:color w:val="1F1F1F"/>
          <w:sz w:val="20"/>
          <w:szCs w:val="20"/>
        </w:rPr>
      </w:pPr>
    </w:p>
    <w:p w14:paraId="45CC63C2" w14:textId="77777777" w:rsidR="008D082D" w:rsidRDefault="008D082D" w:rsidP="008D082D">
      <w:pPr>
        <w:shd w:val="clear" w:color="auto" w:fill="FFFFFF"/>
        <w:spacing w:before="100" w:beforeAutospacing="1" w:after="100" w:afterAutospacing="1" w:line="276" w:lineRule="auto"/>
        <w:ind w:left="2160"/>
        <w:rPr>
          <w:rFonts w:ascii="Arial" w:hAnsi="Arial" w:cs="Arial"/>
          <w:color w:val="1F1F1F"/>
          <w:sz w:val="20"/>
          <w:szCs w:val="20"/>
        </w:rPr>
      </w:pPr>
    </w:p>
    <w:p w14:paraId="402360A9" w14:textId="77777777" w:rsidR="008D082D" w:rsidRDefault="008D082D" w:rsidP="008D082D">
      <w:pPr>
        <w:shd w:val="clear" w:color="auto" w:fill="FFFFFF"/>
        <w:spacing w:before="100" w:beforeAutospacing="1" w:after="100" w:afterAutospacing="1" w:line="276" w:lineRule="auto"/>
        <w:ind w:left="2160"/>
        <w:rPr>
          <w:rFonts w:ascii="Arial" w:hAnsi="Arial" w:cs="Arial"/>
          <w:color w:val="1F1F1F"/>
          <w:sz w:val="20"/>
          <w:szCs w:val="20"/>
        </w:rPr>
      </w:pPr>
    </w:p>
    <w:p w14:paraId="3CAD23F1" w14:textId="77777777" w:rsidR="008D082D" w:rsidRDefault="008D082D" w:rsidP="008D082D">
      <w:pPr>
        <w:shd w:val="clear" w:color="auto" w:fill="FFFFFF"/>
        <w:spacing w:before="100" w:beforeAutospacing="1" w:after="100" w:afterAutospacing="1" w:line="276" w:lineRule="auto"/>
        <w:ind w:left="2160"/>
        <w:rPr>
          <w:rFonts w:ascii="Arial" w:hAnsi="Arial" w:cs="Arial"/>
          <w:color w:val="1F1F1F"/>
          <w:sz w:val="20"/>
          <w:szCs w:val="20"/>
        </w:rPr>
      </w:pPr>
    </w:p>
    <w:p w14:paraId="55A754DE" w14:textId="77777777" w:rsidR="008D082D" w:rsidRPr="008D082D" w:rsidRDefault="008D082D" w:rsidP="008D082D">
      <w:pPr>
        <w:shd w:val="clear" w:color="auto" w:fill="FFFFFF"/>
        <w:spacing w:before="100" w:beforeAutospacing="1" w:after="100" w:afterAutospacing="1" w:line="276" w:lineRule="auto"/>
        <w:ind w:left="2160"/>
        <w:rPr>
          <w:rFonts w:ascii="Arial" w:hAnsi="Arial" w:cs="Arial"/>
          <w:color w:val="1F1F1F"/>
          <w:sz w:val="20"/>
          <w:szCs w:val="20"/>
          <w:lang w:val="vi-VN"/>
        </w:rPr>
      </w:pPr>
    </w:p>
    <w:p w14:paraId="3CF4A322" w14:textId="061C11B5" w:rsidR="00210CB6" w:rsidRDefault="000D42F5" w:rsidP="00AB3911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590FA0">
        <w:rPr>
          <w:rFonts w:ascii="Arial" w:hAnsi="Arial" w:cs="Arial"/>
          <w:color w:val="1F1F1F"/>
          <w:sz w:val="20"/>
          <w:szCs w:val="20"/>
          <w:lang w:val="vi-VN"/>
        </w:rPr>
        <w:t xml:space="preserve">Question </w:t>
      </w:r>
      <w:r w:rsidR="00590FA0" w:rsidRPr="00590FA0">
        <w:rPr>
          <w:rFonts w:ascii="Arial" w:hAnsi="Arial" w:cs="Arial"/>
          <w:color w:val="1F1F1F"/>
          <w:sz w:val="20"/>
          <w:szCs w:val="20"/>
          <w:lang w:val="vi-VN"/>
        </w:rPr>
        <w:t>List</w:t>
      </w:r>
      <w:r w:rsidRPr="00590FA0">
        <w:rPr>
          <w:rFonts w:ascii="Arial" w:hAnsi="Arial" w:cs="Arial"/>
          <w:color w:val="1F1F1F"/>
          <w:sz w:val="20"/>
          <w:szCs w:val="20"/>
          <w:lang w:val="vi-VN"/>
        </w:rPr>
        <w:t xml:space="preserve"> Design</w:t>
      </w:r>
      <w:r w:rsidR="00B77A4F">
        <w:rPr>
          <w:rFonts w:ascii="Arial" w:hAnsi="Arial" w:cs="Arial"/>
          <w:color w:val="1F1F1F"/>
          <w:sz w:val="20"/>
          <w:szCs w:val="20"/>
          <w:lang w:val="vi-VN"/>
        </w:rPr>
        <w:t xml:space="preserve"> (</w:t>
      </w:r>
      <w:r w:rsidR="00B77A4F" w:rsidRPr="00B77A4F">
        <w:rPr>
          <w:rFonts w:ascii="Arial" w:hAnsi="Arial" w:cs="Arial"/>
          <w:color w:val="1F1F1F"/>
          <w:sz w:val="20"/>
          <w:szCs w:val="20"/>
          <w:lang w:val="vi-VN"/>
        </w:rPr>
        <w:t>task03_questionlist.png</w:t>
      </w:r>
      <w:r w:rsidR="00B77A4F">
        <w:rPr>
          <w:rFonts w:ascii="Arial" w:hAnsi="Arial" w:cs="Arial"/>
          <w:color w:val="1F1F1F"/>
          <w:sz w:val="20"/>
          <w:szCs w:val="20"/>
          <w:lang w:val="vi-VN"/>
        </w:rPr>
        <w:t>)</w:t>
      </w:r>
      <w:r w:rsidRPr="00590FA0">
        <w:rPr>
          <w:rFonts w:ascii="Arial" w:hAnsi="Arial" w:cs="Arial"/>
          <w:color w:val="1F1F1F"/>
          <w:sz w:val="20"/>
          <w:szCs w:val="20"/>
          <w:lang w:val="vi-VN"/>
        </w:rPr>
        <w:t>:</w:t>
      </w:r>
    </w:p>
    <w:p w14:paraId="6A4AAA61" w14:textId="25B451CD" w:rsidR="00210CB6" w:rsidRPr="00210CB6" w:rsidRDefault="00210CB6" w:rsidP="00210CB6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color w:val="1F1F1F"/>
          <w:sz w:val="20"/>
          <w:szCs w:val="20"/>
          <w:lang w:val="vi-VN"/>
        </w:rPr>
      </w:pPr>
      <w:r w:rsidRPr="00210CB6">
        <w:rPr>
          <w:rFonts w:ascii="Arial" w:hAnsi="Arial" w:cs="Arial"/>
          <w:noProof/>
          <w:color w:val="1F1F1F"/>
          <w:sz w:val="20"/>
          <w:szCs w:val="20"/>
        </w:rPr>
        <w:drawing>
          <wp:inline distT="0" distB="0" distL="0" distR="0" wp14:anchorId="11B2EEDE" wp14:editId="76EB190C">
            <wp:extent cx="4320000" cy="4185070"/>
            <wp:effectExtent l="19050" t="19050" r="23495" b="25400"/>
            <wp:docPr id="604457315" name="Picture 1" descr="A screenshot of a quizzes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57315" name="Picture 1" descr="A screenshot of a quizzes menu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85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27EDC5" w14:textId="2E037EE1" w:rsidR="000B7887" w:rsidRDefault="000B7887" w:rsidP="00AB3911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t>User List Design</w:t>
      </w:r>
      <w:r w:rsidR="00BC5DF1">
        <w:rPr>
          <w:rFonts w:ascii="Arial" w:hAnsi="Arial" w:cs="Arial"/>
          <w:color w:val="1F1F1F"/>
          <w:sz w:val="20"/>
          <w:szCs w:val="20"/>
          <w:lang w:val="vi-VN"/>
        </w:rPr>
        <w:t xml:space="preserve"> (</w:t>
      </w:r>
      <w:r w:rsidR="00BC5DF1" w:rsidRPr="00BC5DF1">
        <w:rPr>
          <w:rFonts w:ascii="Arial" w:hAnsi="Arial" w:cs="Arial"/>
          <w:color w:val="1F1F1F"/>
          <w:sz w:val="20"/>
          <w:szCs w:val="20"/>
          <w:lang w:val="vi-VN"/>
        </w:rPr>
        <w:t>task03_userlist.png</w:t>
      </w:r>
      <w:r w:rsidR="00BC5DF1">
        <w:rPr>
          <w:rFonts w:ascii="Arial" w:hAnsi="Arial" w:cs="Arial"/>
          <w:color w:val="1F1F1F"/>
          <w:sz w:val="20"/>
          <w:szCs w:val="20"/>
          <w:lang w:val="vi-VN"/>
        </w:rPr>
        <w:t>)</w:t>
      </w:r>
      <w:r>
        <w:rPr>
          <w:rFonts w:ascii="Arial" w:hAnsi="Arial" w:cs="Arial"/>
          <w:color w:val="1F1F1F"/>
          <w:sz w:val="20"/>
          <w:szCs w:val="20"/>
          <w:lang w:val="vi-VN"/>
        </w:rPr>
        <w:t>:</w:t>
      </w:r>
    </w:p>
    <w:p w14:paraId="1963AF51" w14:textId="7AD5E38D" w:rsidR="00210CB6" w:rsidRDefault="00210CB6" w:rsidP="00210CB6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color w:val="1F1F1F"/>
          <w:sz w:val="20"/>
          <w:szCs w:val="20"/>
          <w:lang w:val="vi-VN"/>
        </w:rPr>
      </w:pPr>
      <w:r w:rsidRPr="00210CB6">
        <w:rPr>
          <w:rFonts w:ascii="Arial" w:hAnsi="Arial" w:cs="Arial"/>
          <w:noProof/>
          <w:color w:val="1F1F1F"/>
          <w:sz w:val="20"/>
          <w:szCs w:val="20"/>
        </w:rPr>
        <w:drawing>
          <wp:inline distT="0" distB="0" distL="0" distR="0" wp14:anchorId="7A87938D" wp14:editId="38C203E4">
            <wp:extent cx="4320000" cy="2690979"/>
            <wp:effectExtent l="19050" t="19050" r="23495" b="14605"/>
            <wp:docPr id="19085007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00789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09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6B6BA2" w14:textId="1EE15F9D" w:rsidR="008D082D" w:rsidRDefault="008D082D" w:rsidP="008D082D">
      <w:pPr>
        <w:shd w:val="clear" w:color="auto" w:fill="FFFFFF"/>
        <w:spacing w:before="100" w:beforeAutospacing="1" w:after="100" w:afterAutospacing="1" w:line="276" w:lineRule="auto"/>
        <w:ind w:left="2160"/>
        <w:rPr>
          <w:rFonts w:ascii="Arial" w:hAnsi="Arial" w:cs="Arial"/>
          <w:color w:val="1F1F1F"/>
          <w:sz w:val="20"/>
          <w:szCs w:val="20"/>
        </w:rPr>
      </w:pPr>
    </w:p>
    <w:p w14:paraId="5EEA2EFF" w14:textId="77777777" w:rsidR="008D082D" w:rsidRDefault="008D082D" w:rsidP="008D082D">
      <w:pPr>
        <w:shd w:val="clear" w:color="auto" w:fill="FFFFFF"/>
        <w:spacing w:before="100" w:beforeAutospacing="1" w:after="100" w:afterAutospacing="1" w:line="276" w:lineRule="auto"/>
        <w:ind w:left="2160"/>
        <w:rPr>
          <w:rFonts w:ascii="Arial" w:hAnsi="Arial" w:cs="Arial"/>
          <w:color w:val="1F1F1F"/>
          <w:sz w:val="20"/>
          <w:szCs w:val="20"/>
        </w:rPr>
      </w:pPr>
    </w:p>
    <w:p w14:paraId="4F1EEE20" w14:textId="77777777" w:rsidR="008D082D" w:rsidRDefault="008D082D" w:rsidP="008D082D">
      <w:pPr>
        <w:shd w:val="clear" w:color="auto" w:fill="FFFFFF"/>
        <w:spacing w:before="100" w:beforeAutospacing="1" w:after="100" w:afterAutospacing="1" w:line="276" w:lineRule="auto"/>
        <w:ind w:left="2160"/>
        <w:rPr>
          <w:rFonts w:ascii="Arial" w:hAnsi="Arial" w:cs="Arial"/>
          <w:color w:val="1F1F1F"/>
          <w:sz w:val="20"/>
          <w:szCs w:val="20"/>
        </w:rPr>
      </w:pPr>
    </w:p>
    <w:p w14:paraId="18EA148A" w14:textId="77777777" w:rsidR="008D082D" w:rsidRDefault="008D082D" w:rsidP="008D082D">
      <w:pPr>
        <w:shd w:val="clear" w:color="auto" w:fill="FFFFFF"/>
        <w:spacing w:before="100" w:beforeAutospacing="1" w:after="100" w:afterAutospacing="1" w:line="276" w:lineRule="auto"/>
        <w:ind w:left="2160"/>
        <w:rPr>
          <w:rFonts w:ascii="Arial" w:hAnsi="Arial" w:cs="Arial"/>
          <w:color w:val="1F1F1F"/>
          <w:sz w:val="20"/>
          <w:szCs w:val="20"/>
        </w:rPr>
      </w:pPr>
    </w:p>
    <w:p w14:paraId="5D5CAB37" w14:textId="28D75883" w:rsidR="000B7887" w:rsidRDefault="000B7887" w:rsidP="00AB3911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t>Role List Design</w:t>
      </w:r>
      <w:r w:rsidR="000C4DB6">
        <w:rPr>
          <w:rFonts w:ascii="Arial" w:hAnsi="Arial" w:cs="Arial"/>
          <w:color w:val="1F1F1F"/>
          <w:sz w:val="20"/>
          <w:szCs w:val="20"/>
          <w:lang w:val="vi-VN"/>
        </w:rPr>
        <w:t xml:space="preserve"> (</w:t>
      </w:r>
      <w:r w:rsidR="000C4DB6" w:rsidRPr="000C4DB6">
        <w:rPr>
          <w:rFonts w:ascii="Arial" w:hAnsi="Arial" w:cs="Arial"/>
          <w:color w:val="1F1F1F"/>
          <w:sz w:val="20"/>
          <w:szCs w:val="20"/>
          <w:lang w:val="vi-VN"/>
        </w:rPr>
        <w:t>task03_rolelist.png</w:t>
      </w:r>
      <w:r w:rsidR="000C4DB6">
        <w:rPr>
          <w:rFonts w:ascii="Arial" w:hAnsi="Arial" w:cs="Arial"/>
          <w:color w:val="1F1F1F"/>
          <w:sz w:val="20"/>
          <w:szCs w:val="20"/>
          <w:lang w:val="vi-VN"/>
        </w:rPr>
        <w:t>)</w:t>
      </w:r>
      <w:r>
        <w:rPr>
          <w:rFonts w:ascii="Arial" w:hAnsi="Arial" w:cs="Arial"/>
          <w:color w:val="1F1F1F"/>
          <w:sz w:val="20"/>
          <w:szCs w:val="20"/>
          <w:lang w:val="vi-VN"/>
        </w:rPr>
        <w:t>:</w:t>
      </w:r>
    </w:p>
    <w:p w14:paraId="176E80E8" w14:textId="7F1BCC5A" w:rsidR="00C17A7E" w:rsidRDefault="00210CB6" w:rsidP="00C17A7E">
      <w:p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ind w:left="1440"/>
        <w:rPr>
          <w:rFonts w:ascii="Arial" w:hAnsi="Arial" w:cs="Arial"/>
          <w:color w:val="1F1F1F"/>
          <w:sz w:val="20"/>
          <w:szCs w:val="20"/>
          <w:lang w:val="vi-VN"/>
        </w:rPr>
      </w:pPr>
      <w:r w:rsidRPr="00210CB6">
        <w:rPr>
          <w:rFonts w:ascii="Arial" w:hAnsi="Arial" w:cs="Arial"/>
          <w:noProof/>
          <w:color w:val="1F1F1F"/>
          <w:sz w:val="20"/>
          <w:szCs w:val="20"/>
        </w:rPr>
        <w:drawing>
          <wp:inline distT="0" distB="0" distL="0" distR="0" wp14:anchorId="2E203D6B" wp14:editId="088C340A">
            <wp:extent cx="4320000" cy="2425601"/>
            <wp:effectExtent l="19050" t="19050" r="23495" b="13335"/>
            <wp:docPr id="15768169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6951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56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2F7B17" w14:textId="264A47DB" w:rsidR="00C17A7E" w:rsidRPr="00C17A7E" w:rsidRDefault="00C17A7E" w:rsidP="00C17A7E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</w:rPr>
      </w:pPr>
      <w:r w:rsidRPr="00C17A7E">
        <w:rPr>
          <w:rFonts w:ascii="Arial" w:hAnsi="Arial" w:cs="Arial"/>
          <w:sz w:val="20"/>
          <w:szCs w:val="20"/>
        </w:rPr>
        <w:t>Using service to get and display quizzes in home and quizzes page:</w:t>
      </w:r>
    </w:p>
    <w:p w14:paraId="20734882" w14:textId="0FA4E5AC" w:rsidR="00C17A7E" w:rsidRDefault="00C17A7E" w:rsidP="00C17A7E">
      <w:p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ind w:left="1440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t>Home Page</w:t>
      </w:r>
      <w:r w:rsidR="00513275">
        <w:rPr>
          <w:rFonts w:ascii="Arial" w:hAnsi="Arial" w:cs="Arial"/>
          <w:color w:val="1F1F1F"/>
          <w:sz w:val="20"/>
          <w:szCs w:val="20"/>
          <w:lang w:val="vi-VN"/>
        </w:rPr>
        <w:t xml:space="preserve"> (</w:t>
      </w:r>
      <w:r w:rsidR="00513275" w:rsidRPr="00513275">
        <w:rPr>
          <w:rFonts w:ascii="Arial" w:hAnsi="Arial" w:cs="Arial"/>
          <w:color w:val="1F1F1F"/>
          <w:sz w:val="20"/>
          <w:szCs w:val="20"/>
          <w:lang w:val="vi-VN"/>
        </w:rPr>
        <w:t>task03_homepage.png</w:t>
      </w:r>
      <w:r w:rsidR="00513275">
        <w:rPr>
          <w:rFonts w:ascii="Arial" w:hAnsi="Arial" w:cs="Arial"/>
          <w:color w:val="1F1F1F"/>
          <w:sz w:val="20"/>
          <w:szCs w:val="20"/>
          <w:lang w:val="vi-VN"/>
        </w:rPr>
        <w:t>)</w:t>
      </w:r>
      <w:r>
        <w:rPr>
          <w:rFonts w:ascii="Arial" w:hAnsi="Arial" w:cs="Arial"/>
          <w:color w:val="1F1F1F"/>
          <w:sz w:val="20"/>
          <w:szCs w:val="20"/>
          <w:lang w:val="vi-VN"/>
        </w:rPr>
        <w:t>:</w:t>
      </w:r>
    </w:p>
    <w:p w14:paraId="5D804F95" w14:textId="07FEA014" w:rsidR="00C17A7E" w:rsidRDefault="00C17A7E" w:rsidP="00C17A7E">
      <w:p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ind w:left="1440"/>
        <w:rPr>
          <w:rFonts w:ascii="Arial" w:hAnsi="Arial" w:cs="Arial"/>
          <w:color w:val="1F1F1F"/>
          <w:sz w:val="20"/>
          <w:szCs w:val="20"/>
          <w:lang w:val="vi-VN"/>
        </w:rPr>
      </w:pPr>
      <w:r w:rsidRPr="00C17A7E">
        <w:rPr>
          <w:rFonts w:ascii="Arial" w:hAnsi="Arial" w:cs="Arial"/>
          <w:noProof/>
          <w:color w:val="1F1F1F"/>
          <w:sz w:val="20"/>
          <w:szCs w:val="20"/>
        </w:rPr>
        <w:drawing>
          <wp:inline distT="0" distB="0" distL="0" distR="0" wp14:anchorId="4E4FC33B" wp14:editId="0E026D55">
            <wp:extent cx="4320000" cy="3366077"/>
            <wp:effectExtent l="19050" t="19050" r="23495" b="25400"/>
            <wp:docPr id="707133365" name="Picture 1" descr="A screenshot of a quiz ap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33365" name="Picture 1" descr="A screenshot of a quiz app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660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757870" w14:textId="77777777" w:rsidR="008D082D" w:rsidRDefault="008D082D">
      <w:pPr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br w:type="page"/>
      </w:r>
    </w:p>
    <w:p w14:paraId="45E6E5B6" w14:textId="0E290A1B" w:rsidR="00C17A7E" w:rsidRDefault="00C17A7E" w:rsidP="00C17A7E">
      <w:p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ind w:left="1440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t>Quiz</w:t>
      </w:r>
      <w:r w:rsidR="00BE2C4F">
        <w:rPr>
          <w:rFonts w:ascii="Arial" w:hAnsi="Arial" w:cs="Arial"/>
          <w:color w:val="1F1F1F"/>
          <w:sz w:val="20"/>
          <w:szCs w:val="20"/>
          <w:lang w:val="vi-VN"/>
        </w:rPr>
        <w:t>zes</w:t>
      </w:r>
      <w:r>
        <w:rPr>
          <w:rFonts w:ascii="Arial" w:hAnsi="Arial" w:cs="Arial"/>
          <w:color w:val="1F1F1F"/>
          <w:sz w:val="20"/>
          <w:szCs w:val="20"/>
          <w:lang w:val="vi-VN"/>
        </w:rPr>
        <w:t xml:space="preserve"> Page</w:t>
      </w:r>
      <w:r w:rsidR="00BE2C4F">
        <w:rPr>
          <w:rFonts w:ascii="Arial" w:hAnsi="Arial" w:cs="Arial"/>
          <w:color w:val="1F1F1F"/>
          <w:sz w:val="20"/>
          <w:szCs w:val="20"/>
          <w:lang w:val="vi-VN"/>
        </w:rPr>
        <w:t xml:space="preserve"> (</w:t>
      </w:r>
      <w:r w:rsidR="00BE2C4F" w:rsidRPr="00BE2C4F">
        <w:rPr>
          <w:rFonts w:ascii="Arial" w:hAnsi="Arial" w:cs="Arial"/>
          <w:color w:val="1F1F1F"/>
          <w:sz w:val="20"/>
          <w:szCs w:val="20"/>
          <w:lang w:val="vi-VN"/>
        </w:rPr>
        <w:t>task03_quizzespage.png</w:t>
      </w:r>
      <w:r w:rsidR="00BE2C4F">
        <w:rPr>
          <w:rFonts w:ascii="Arial" w:hAnsi="Arial" w:cs="Arial"/>
          <w:color w:val="1F1F1F"/>
          <w:sz w:val="20"/>
          <w:szCs w:val="20"/>
          <w:lang w:val="vi-VN"/>
        </w:rPr>
        <w:t>)</w:t>
      </w:r>
      <w:r w:rsidR="00010D29">
        <w:rPr>
          <w:rFonts w:ascii="Arial" w:hAnsi="Arial" w:cs="Arial"/>
          <w:color w:val="1F1F1F"/>
          <w:sz w:val="20"/>
          <w:szCs w:val="20"/>
          <w:lang w:val="vi-VN"/>
        </w:rPr>
        <w:t>:</w:t>
      </w:r>
    </w:p>
    <w:p w14:paraId="11F51DAA" w14:textId="0AD29A65" w:rsidR="00C17A7E" w:rsidRPr="00590FA0" w:rsidRDefault="00C17A7E" w:rsidP="00C17A7E">
      <w:p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ind w:left="1440"/>
        <w:rPr>
          <w:rFonts w:ascii="Arial" w:hAnsi="Arial" w:cs="Arial"/>
          <w:color w:val="1F1F1F"/>
          <w:sz w:val="20"/>
          <w:szCs w:val="20"/>
          <w:lang w:val="vi-VN"/>
        </w:rPr>
      </w:pPr>
      <w:r w:rsidRPr="00C17A7E">
        <w:rPr>
          <w:rFonts w:ascii="Arial" w:hAnsi="Arial" w:cs="Arial"/>
          <w:noProof/>
          <w:color w:val="1F1F1F"/>
          <w:sz w:val="20"/>
          <w:szCs w:val="20"/>
        </w:rPr>
        <w:drawing>
          <wp:inline distT="0" distB="0" distL="0" distR="0" wp14:anchorId="4C79C3DC" wp14:editId="4745A468">
            <wp:extent cx="4320000" cy="2240913"/>
            <wp:effectExtent l="19050" t="19050" r="23495" b="26670"/>
            <wp:docPr id="486715611" name="Picture 1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15611" name="Picture 1" descr="A screenshot of a quiz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091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3CE9D0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sz w:val="20"/>
          <w:szCs w:val="20"/>
          <w:lang w:val="vi-VN"/>
        </w:rPr>
        <w:t>Hints:</w:t>
      </w:r>
    </w:p>
    <w:p w14:paraId="78E2B1F7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Refer to Angular documentation on HTTP services and dependency injection.</w:t>
      </w:r>
    </w:p>
    <w:p w14:paraId="2BD25608" w14:textId="77777777" w:rsidR="0081101C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Use libraries like rxjs for asynchronous data handling and observable patterns.</w:t>
      </w:r>
    </w:p>
    <w:p w14:paraId="4520837D" w14:textId="11B505FA" w:rsidR="000C50F9" w:rsidRPr="000C50F9" w:rsidRDefault="000C50F9" w:rsidP="000C50F9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t>Design file in folder: task03</w:t>
      </w:r>
    </w:p>
    <w:p w14:paraId="3F3B29C7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sz w:val="20"/>
          <w:szCs w:val="20"/>
          <w:lang w:val="vi-VN"/>
        </w:rPr>
        <w:t>Business Rules:</w:t>
      </w:r>
    </w:p>
    <w:p w14:paraId="5BBE8BF6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Services should encapsulate data access logic and communication with the API.</w:t>
      </w:r>
    </w:p>
    <w:p w14:paraId="380C3FF3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Dependency injection should promote loose coupling and testability of components.</w:t>
      </w:r>
    </w:p>
    <w:p w14:paraId="48FE101D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API calls should be handled appropriately, including error handling and data processing.</w:t>
      </w:r>
    </w:p>
    <w:p w14:paraId="55BD0346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sz w:val="20"/>
          <w:szCs w:val="20"/>
          <w:lang w:val="vi-VN"/>
        </w:rPr>
        <w:t>Evaluation Criteria:</w:t>
      </w:r>
    </w:p>
    <w:p w14:paraId="4F336CFF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Development of services to manage data communication and interaction with the API.</w:t>
      </w:r>
    </w:p>
    <w:p w14:paraId="02E940F1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Correct implementation of dependency injection for service consumption within components.</w:t>
      </w:r>
    </w:p>
    <w:p w14:paraId="496D09E8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Successful integration with the Quiz API for data retrieval and manipulation.</w:t>
      </w:r>
    </w:p>
    <w:p w14:paraId="2D7769F1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Submission file:</w:t>
      </w:r>
    </w:p>
    <w:p w14:paraId="5928187E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Zip solution folder to a zip file</w:t>
      </w:r>
    </w:p>
    <w:p w14:paraId="724080B9" w14:textId="0372419F" w:rsidR="0081101C" w:rsidRPr="008D082D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File: </w:t>
      </w:r>
      <w:r w:rsidRPr="008D082D">
        <w:rPr>
          <w:rFonts w:ascii="Arial" w:hAnsi="Arial" w:cs="Arial"/>
          <w:b/>
          <w:bCs/>
          <w:color w:val="1F1F1F"/>
          <w:sz w:val="20"/>
          <w:szCs w:val="20"/>
        </w:rPr>
        <w:t>FullName_</w:t>
      </w:r>
      <w:r w:rsidRPr="008D082D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ANG_QuizApp_Task_03_v1.0.zip</w:t>
      </w:r>
    </w:p>
    <w:p w14:paraId="2F972914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Estimated Time:</w:t>
      </w: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 180 minutes.</w:t>
      </w:r>
    </w:p>
    <w:p w14:paraId="4168DC22" w14:textId="77777777" w:rsidR="0081101C" w:rsidRPr="00AA2F09" w:rsidRDefault="0081101C" w:rsidP="0081101C">
      <w:pPr>
        <w:keepNext/>
        <w:keepLines/>
        <w:spacing w:before="200"/>
        <w:outlineLvl w:val="1"/>
        <w:rPr>
          <w:rFonts w:ascii="Arial" w:hAnsi="Arial" w:cs="Arial"/>
          <w:b/>
          <w:sz w:val="20"/>
          <w:szCs w:val="20"/>
          <w:u w:val="single"/>
        </w:rPr>
      </w:pPr>
      <w:bookmarkStart w:id="11" w:name="_Toc173757840"/>
      <w:r w:rsidRPr="00AA2F09">
        <w:rPr>
          <w:rFonts w:ascii="Arial" w:hAnsi="Arial" w:cs="Arial"/>
          <w:b/>
          <w:sz w:val="20"/>
          <w:szCs w:val="20"/>
          <w:u w:val="single"/>
        </w:rPr>
        <w:t>Task 4: Security and Advanced Concepts</w:t>
      </w:r>
      <w:bookmarkEnd w:id="11"/>
    </w:p>
    <w:p w14:paraId="6ED1EA7A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Description:</w:t>
      </w:r>
    </w:p>
    <w:p w14:paraId="061D3A44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This task delves into security considerations and explores advanced Angular features.</w:t>
      </w:r>
    </w:p>
    <w:p w14:paraId="2A51046B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Function Requirements:</w:t>
      </w:r>
    </w:p>
    <w:p w14:paraId="0278DD28" w14:textId="06BD28E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Authentication/Authorization:</w:t>
      </w:r>
    </w:p>
    <w:p w14:paraId="71C8F1B7" w14:textId="77777777" w:rsidR="0081101C" w:rsidRPr="00AA2F09" w:rsidRDefault="0081101C" w:rsidP="0081101C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Integrate with the ASP.NET Core Web API's authentication mechanisms (JWT).</w:t>
      </w:r>
    </w:p>
    <w:p w14:paraId="44EDF46F" w14:textId="77777777" w:rsidR="0081101C" w:rsidRDefault="0081101C" w:rsidP="0081101C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Store tokens securely and use them for authorized API calls in Angular services.</w:t>
      </w:r>
    </w:p>
    <w:p w14:paraId="634E9468" w14:textId="0466AFC0" w:rsidR="009C76D0" w:rsidRPr="00E417C2" w:rsidRDefault="000D7F6F" w:rsidP="009C76D0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Using IauthService to complete the Login and Register Form</w:t>
      </w:r>
      <w:r w:rsidR="00B07C32">
        <w:rPr>
          <w:rFonts w:ascii="Arial" w:hAnsi="Arial" w:cs="Arial"/>
          <w:sz w:val="20"/>
          <w:szCs w:val="20"/>
          <w:lang w:val="vi-VN"/>
        </w:rPr>
        <w:t xml:space="preserve">. </w:t>
      </w:r>
      <w:r w:rsidR="00B07C32" w:rsidRPr="00B07C32">
        <w:rPr>
          <w:rFonts w:ascii="Arial" w:hAnsi="Arial" w:cs="Arial"/>
          <w:sz w:val="20"/>
          <w:szCs w:val="20"/>
          <w:lang w:val="vi-VN"/>
        </w:rPr>
        <w:t>Displays a dialog message if there was an error while processing the form.</w:t>
      </w:r>
    </w:p>
    <w:p w14:paraId="4BF493EF" w14:textId="77777777" w:rsidR="006F3AAA" w:rsidRDefault="00E417C2" w:rsidP="00E417C2">
      <w:pPr>
        <w:numPr>
          <w:ilvl w:val="2"/>
          <w:numId w:val="6"/>
        </w:num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E417C2">
        <w:rPr>
          <w:rFonts w:ascii="Arial" w:hAnsi="Arial" w:cs="Arial"/>
          <w:sz w:val="20"/>
          <w:szCs w:val="20"/>
          <w:lang w:val="vi-VN"/>
        </w:rPr>
        <w:t>After logging in, display the profile dropdown menu with name and logout button</w:t>
      </w:r>
    </w:p>
    <w:p w14:paraId="5BD8CF1A" w14:textId="7184846D" w:rsidR="00E417C2" w:rsidRDefault="006F3AAA" w:rsidP="00E417C2">
      <w:pPr>
        <w:numPr>
          <w:ilvl w:val="2"/>
          <w:numId w:val="6"/>
        </w:num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 xml:space="preserve">Home Page </w:t>
      </w:r>
      <w:r w:rsidR="00BD36E2">
        <w:rPr>
          <w:rFonts w:ascii="Arial" w:hAnsi="Arial" w:cs="Arial"/>
          <w:sz w:val="20"/>
          <w:szCs w:val="20"/>
          <w:lang w:val="vi-VN"/>
        </w:rPr>
        <w:t>(</w:t>
      </w:r>
      <w:r w:rsidR="00BD36E2" w:rsidRPr="00BD36E2">
        <w:rPr>
          <w:rFonts w:ascii="Arial" w:hAnsi="Arial" w:cs="Arial"/>
          <w:sz w:val="20"/>
          <w:szCs w:val="20"/>
          <w:lang w:val="vi-VN"/>
        </w:rPr>
        <w:t>task04_homeauthenticated.png</w:t>
      </w:r>
      <w:r w:rsidR="00BD36E2">
        <w:rPr>
          <w:rFonts w:ascii="Arial" w:hAnsi="Arial" w:cs="Arial"/>
          <w:sz w:val="20"/>
          <w:szCs w:val="20"/>
          <w:lang w:val="vi-VN"/>
        </w:rPr>
        <w:t>)</w:t>
      </w:r>
    </w:p>
    <w:p w14:paraId="07D2E559" w14:textId="32A1053A" w:rsidR="00E417C2" w:rsidRPr="00E417C2" w:rsidRDefault="00E417C2" w:rsidP="00E417C2">
      <w:p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  <w:lang w:val="vi-VN"/>
        </w:rPr>
      </w:pPr>
      <w:r w:rsidRPr="00E417C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6524295" wp14:editId="67110F50">
            <wp:extent cx="4320000" cy="3366077"/>
            <wp:effectExtent l="19050" t="19050" r="23495" b="25400"/>
            <wp:docPr id="525450847" name="Picture 1" descr="A screenshot of a quiz ap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50847" name="Picture 1" descr="A screenshot of a quiz app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660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26C3F0" w14:textId="42BDF276" w:rsidR="000D7F6F" w:rsidRDefault="000D7F6F" w:rsidP="0081101C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0D7F6F">
        <w:rPr>
          <w:rFonts w:ascii="Arial" w:hAnsi="Arial" w:cs="Arial"/>
          <w:sz w:val="20"/>
          <w:szCs w:val="20"/>
          <w:lang w:val="vi-VN"/>
        </w:rPr>
        <w:t>Create an authentication interceptor to integrate the token into the header of requests to API endpoints</w:t>
      </w:r>
      <w:r>
        <w:rPr>
          <w:rFonts w:ascii="Arial" w:hAnsi="Arial" w:cs="Arial"/>
          <w:sz w:val="20"/>
          <w:szCs w:val="20"/>
          <w:lang w:val="vi-VN"/>
        </w:rPr>
        <w:t>.</w:t>
      </w:r>
    </w:p>
    <w:p w14:paraId="38248893" w14:textId="77777777" w:rsidR="000D7F6F" w:rsidRDefault="000D7F6F" w:rsidP="000D7F6F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 xml:space="preserve">Create an authentication guard to </w:t>
      </w:r>
      <w:r w:rsidRPr="000D7F6F">
        <w:rPr>
          <w:rFonts w:ascii="Arial" w:hAnsi="Arial" w:cs="Arial"/>
          <w:sz w:val="20"/>
          <w:szCs w:val="20"/>
          <w:lang w:val="vi-VN"/>
        </w:rPr>
        <w:t>ensures that only authenticated users can access certain routes, enhancing security and user experience</w:t>
      </w:r>
      <w:r>
        <w:rPr>
          <w:rFonts w:ascii="Arial" w:hAnsi="Arial" w:cs="Arial"/>
          <w:sz w:val="20"/>
          <w:szCs w:val="20"/>
          <w:lang w:val="vi-VN"/>
        </w:rPr>
        <w:t>.</w:t>
      </w:r>
    </w:p>
    <w:p w14:paraId="0C57F0BB" w14:textId="38EA9277" w:rsidR="000D7F6F" w:rsidRDefault="000D7F6F" w:rsidP="000D7F6F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Only admin/editor users can access Management pages. Redirect to 403 page if user don’t have permission to access a specific page.</w:t>
      </w:r>
    </w:p>
    <w:p w14:paraId="3BF75DA9" w14:textId="2F586DD1" w:rsidR="002A3D97" w:rsidRDefault="000D7F6F" w:rsidP="002A3D97">
      <w:pPr>
        <w:numPr>
          <w:ilvl w:val="2"/>
          <w:numId w:val="6"/>
        </w:num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Only authenticated users can take a quiz. Redirect to login page if user unauthenticated</w:t>
      </w:r>
    </w:p>
    <w:p w14:paraId="38ADF672" w14:textId="0778E47A" w:rsidR="00FA50CC" w:rsidRDefault="00FA50CC" w:rsidP="002A3D97">
      <w:pPr>
        <w:numPr>
          <w:ilvl w:val="2"/>
          <w:numId w:val="6"/>
        </w:num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>
        <w:rPr>
          <w:rFonts w:ascii="Arial" w:hAnsi="Arial" w:cs="Arial"/>
          <w:sz w:val="20"/>
          <w:szCs w:val="20"/>
          <w:lang w:val="vi-VN"/>
        </w:rPr>
        <w:t>403 Page (</w:t>
      </w:r>
      <w:r w:rsidRPr="00FA50CC">
        <w:rPr>
          <w:rFonts w:ascii="Arial" w:hAnsi="Arial" w:cs="Arial"/>
          <w:sz w:val="20"/>
          <w:szCs w:val="20"/>
          <w:lang w:val="vi-VN"/>
        </w:rPr>
        <w:t>task04_403.png</w:t>
      </w:r>
      <w:r>
        <w:rPr>
          <w:rFonts w:ascii="Arial" w:hAnsi="Arial" w:cs="Arial"/>
          <w:sz w:val="20"/>
          <w:szCs w:val="20"/>
          <w:lang w:val="vi-VN"/>
        </w:rPr>
        <w:t>):</w:t>
      </w:r>
    </w:p>
    <w:p w14:paraId="506A45C8" w14:textId="3E303BE9" w:rsidR="002A3D97" w:rsidRPr="002A3D97" w:rsidRDefault="002A3D97" w:rsidP="002A3D97">
      <w:pPr>
        <w:shd w:val="clear" w:color="auto" w:fill="FFFFFF"/>
        <w:tabs>
          <w:tab w:val="num" w:pos="1440"/>
        </w:tabs>
        <w:spacing w:before="100" w:beforeAutospacing="1" w:after="100" w:afterAutospacing="1" w:line="276" w:lineRule="auto"/>
        <w:ind w:left="1440"/>
        <w:rPr>
          <w:rFonts w:ascii="Arial" w:hAnsi="Arial" w:cs="Arial"/>
          <w:sz w:val="20"/>
          <w:szCs w:val="20"/>
          <w:lang w:val="vi-VN"/>
        </w:rPr>
      </w:pPr>
      <w:r w:rsidRPr="002A3D9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B773BF3" wp14:editId="76453551">
            <wp:extent cx="4320000" cy="2430084"/>
            <wp:effectExtent l="0" t="0" r="0" b="0"/>
            <wp:docPr id="1421990111" name="Picture 1" descr="A question mark and a ques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90111" name="Picture 1" descr="A question mark and a question mark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1B5D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Security:</w:t>
      </w:r>
    </w:p>
    <w:p w14:paraId="2C71C535" w14:textId="77777777" w:rsidR="0081101C" w:rsidRPr="00AA2F09" w:rsidRDefault="0081101C" w:rsidP="0081101C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Implement best practices for secure application development (e.g., input validation, sanitization).</w:t>
      </w:r>
    </w:p>
    <w:p w14:paraId="0C536638" w14:textId="6ADA77FB" w:rsidR="008D082D" w:rsidRPr="008D082D" w:rsidRDefault="0081101C" w:rsidP="008D082D">
      <w:pPr>
        <w:numPr>
          <w:ilvl w:val="1"/>
          <w:numId w:val="6"/>
        </w:numPr>
        <w:shd w:val="clear" w:color="auto" w:fill="FFFFFF"/>
        <w:tabs>
          <w:tab w:val="clear" w:pos="144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Consider security vulnerabilities and implement strategies to mitigate risks.</w:t>
      </w:r>
    </w:p>
    <w:p w14:paraId="694ED9DF" w14:textId="480BE5CE" w:rsidR="0081101C" w:rsidRDefault="00051F3E" w:rsidP="005036BD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SSR, CSR, SSG</w:t>
      </w:r>
      <w:r w:rsidR="00DC760A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 (Optional)</w:t>
      </w:r>
      <w:r w:rsidR="0081101C"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:</w:t>
      </w:r>
    </w:p>
    <w:p w14:paraId="2F3AD2F0" w14:textId="121A855E" w:rsidR="00DD112A" w:rsidRPr="00DD112A" w:rsidRDefault="00DD112A" w:rsidP="00DD112A">
      <w:pPr>
        <w:numPr>
          <w:ilvl w:val="1"/>
          <w:numId w:val="6"/>
        </w:numPr>
        <w:shd w:val="clear" w:color="auto" w:fill="FFFFFF"/>
        <w:tabs>
          <w:tab w:val="clear" w:pos="144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DD112A">
        <w:rPr>
          <w:rFonts w:ascii="Arial" w:hAnsi="Arial" w:cs="Arial"/>
          <w:color w:val="1F1F1F"/>
          <w:sz w:val="20"/>
          <w:szCs w:val="20"/>
          <w:lang w:val="vi-VN"/>
        </w:rPr>
        <w:t>Learn about Angular's SSR, CSR, SSG operating mechanism</w:t>
      </w:r>
    </w:p>
    <w:p w14:paraId="72B3A990" w14:textId="7725A85A" w:rsidR="00DD112A" w:rsidRPr="00DD112A" w:rsidRDefault="00DD112A" w:rsidP="00DD112A">
      <w:pPr>
        <w:numPr>
          <w:ilvl w:val="1"/>
          <w:numId w:val="6"/>
        </w:numPr>
        <w:shd w:val="clear" w:color="auto" w:fill="FFFFFF"/>
        <w:tabs>
          <w:tab w:val="clear" w:pos="144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DD112A">
        <w:rPr>
          <w:rFonts w:ascii="Arial" w:hAnsi="Arial" w:cs="Arial"/>
          <w:color w:val="1F1F1F"/>
          <w:sz w:val="20"/>
          <w:szCs w:val="20"/>
          <w:lang w:val="vi-VN"/>
        </w:rPr>
        <w:t>Implement SSR for Home and About Page</w:t>
      </w:r>
    </w:p>
    <w:p w14:paraId="11094277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Unit Testing:</w:t>
      </w:r>
    </w:p>
    <w:p w14:paraId="2B478BC6" w14:textId="7DDC183F" w:rsidR="0081101C" w:rsidRPr="00AA2F09" w:rsidRDefault="0081101C" w:rsidP="0081101C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 xml:space="preserve">Write unit tests for </w:t>
      </w:r>
      <w:r w:rsidR="00C96730">
        <w:rPr>
          <w:rFonts w:ascii="Arial" w:hAnsi="Arial" w:cs="Arial"/>
          <w:sz w:val="20"/>
          <w:szCs w:val="20"/>
          <w:lang w:val="vi-VN"/>
        </w:rPr>
        <w:t>QuizServices</w:t>
      </w:r>
      <w:r w:rsidR="00B01961">
        <w:rPr>
          <w:rFonts w:ascii="Arial" w:hAnsi="Arial" w:cs="Arial"/>
          <w:sz w:val="20"/>
          <w:szCs w:val="20"/>
          <w:lang w:val="vi-VN"/>
        </w:rPr>
        <w:t>(All methods)</w:t>
      </w:r>
      <w:r w:rsidR="00C96730">
        <w:rPr>
          <w:rFonts w:ascii="Arial" w:hAnsi="Arial" w:cs="Arial"/>
          <w:sz w:val="20"/>
          <w:szCs w:val="20"/>
          <w:lang w:val="vi-VN"/>
        </w:rPr>
        <w:t>, AuthService</w:t>
      </w:r>
      <w:r w:rsidR="00B01961">
        <w:rPr>
          <w:rFonts w:ascii="Arial" w:hAnsi="Arial" w:cs="Arial"/>
          <w:sz w:val="20"/>
          <w:szCs w:val="20"/>
          <w:lang w:val="vi-VN"/>
        </w:rPr>
        <w:t>(Login, Register method)</w:t>
      </w:r>
      <w:r w:rsidR="00C96730">
        <w:rPr>
          <w:rFonts w:ascii="Arial" w:hAnsi="Arial" w:cs="Arial"/>
          <w:sz w:val="20"/>
          <w:szCs w:val="20"/>
          <w:lang w:val="vi-VN"/>
        </w:rPr>
        <w:t xml:space="preserve"> and Home Page </w:t>
      </w:r>
      <w:r w:rsidRPr="00AA2F09">
        <w:rPr>
          <w:rFonts w:ascii="Arial" w:hAnsi="Arial" w:cs="Arial"/>
          <w:sz w:val="20"/>
          <w:szCs w:val="20"/>
          <w:lang w:val="vi-VN"/>
        </w:rPr>
        <w:t>components using a testing framework (e.g., </w:t>
      </w:r>
      <w:r w:rsidR="00C96730">
        <w:rPr>
          <w:rFonts w:ascii="Arial" w:hAnsi="Arial" w:cs="Arial"/>
          <w:sz w:val="20"/>
          <w:szCs w:val="20"/>
          <w:lang w:val="vi-VN"/>
        </w:rPr>
        <w:t xml:space="preserve">Jest, </w:t>
      </w:r>
      <w:r w:rsidRPr="00AA2F09">
        <w:rPr>
          <w:rFonts w:ascii="Arial" w:hAnsi="Arial" w:cs="Arial"/>
          <w:sz w:val="20"/>
          <w:szCs w:val="20"/>
          <w:lang w:val="vi-VN"/>
        </w:rPr>
        <w:t>Jasmine, Karma).</w:t>
      </w:r>
    </w:p>
    <w:p w14:paraId="305E1881" w14:textId="1A158E39" w:rsidR="00C96730" w:rsidRPr="002A62B1" w:rsidRDefault="0081101C" w:rsidP="002A62B1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Ensure core functionalities and data behavior are tested effectively.</w:t>
      </w:r>
    </w:p>
    <w:p w14:paraId="52F119AB" w14:textId="4EC1A407" w:rsidR="0081101C" w:rsidRPr="00051F3E" w:rsidRDefault="0081101C" w:rsidP="00051F3E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sz w:val="20"/>
          <w:szCs w:val="20"/>
          <w:lang w:val="vi-VN"/>
        </w:rPr>
        <w:t>Hints:</w:t>
      </w:r>
    </w:p>
    <w:p w14:paraId="0672A31F" w14:textId="77777777" w:rsidR="0081101C" w:rsidRPr="00AA2F09" w:rsidRDefault="0081101C" w:rsidP="000642C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Research best practices for secure coding and data handling in Angular applications.</w:t>
      </w:r>
    </w:p>
    <w:p w14:paraId="76E8823F" w14:textId="77777777" w:rsidR="0081101C" w:rsidRPr="00AA2F09" w:rsidRDefault="0081101C" w:rsidP="000642C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Explore Angular Universal for SSR and SSG capabilities.</w:t>
      </w:r>
    </w:p>
    <w:p w14:paraId="50D9AE9C" w14:textId="77777777" w:rsidR="0081101C" w:rsidRDefault="0081101C" w:rsidP="000642C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Utilize testing frameworks and tools for writing unit tests.</w:t>
      </w:r>
    </w:p>
    <w:p w14:paraId="34B2EC0B" w14:textId="7934FA4C" w:rsidR="000C50F9" w:rsidRPr="000C50F9" w:rsidRDefault="000C50F9" w:rsidP="000C50F9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t>Design file in folder: task04</w:t>
      </w:r>
    </w:p>
    <w:p w14:paraId="4A0C7CF3" w14:textId="77777777" w:rsidR="0081101C" w:rsidRPr="00AA2F09" w:rsidRDefault="0081101C" w:rsidP="000642C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sz w:val="20"/>
          <w:szCs w:val="20"/>
          <w:lang w:val="vi-VN"/>
        </w:rPr>
        <w:t>Business Rules:</w:t>
      </w:r>
    </w:p>
    <w:p w14:paraId="5C224DCB" w14:textId="77777777" w:rsidR="0081101C" w:rsidRPr="00AA2F09" w:rsidRDefault="0081101C" w:rsidP="000642C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Authentication and authorization should restrict access to protected resources and functionalities.</w:t>
      </w:r>
    </w:p>
    <w:p w14:paraId="2B0F4495" w14:textId="77777777" w:rsidR="0081101C" w:rsidRPr="00AA2F09" w:rsidRDefault="0081101C" w:rsidP="000642C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Security measures should safeguard user data and prevent vulnerabilities.</w:t>
      </w:r>
    </w:p>
    <w:p w14:paraId="03C6C7D2" w14:textId="77777777" w:rsidR="0081101C" w:rsidRPr="00AA2F09" w:rsidRDefault="0081101C" w:rsidP="000642C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Rendering strategy should balance performance, SEO, and user experience.</w:t>
      </w:r>
    </w:p>
    <w:p w14:paraId="7BEC85E6" w14:textId="77777777" w:rsidR="0081101C" w:rsidRPr="00AA2F09" w:rsidRDefault="0081101C" w:rsidP="000642C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Unit tests should provide a safety net for application logic and maintain code quality.</w:t>
      </w:r>
    </w:p>
    <w:p w14:paraId="3BD9B4C0" w14:textId="77777777" w:rsidR="0081101C" w:rsidRPr="00AA2F09" w:rsidRDefault="0081101C" w:rsidP="000642C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sz w:val="20"/>
          <w:szCs w:val="20"/>
          <w:lang w:val="vi-VN"/>
        </w:rPr>
        <w:t>Evaluation Criteria:</w:t>
      </w:r>
    </w:p>
    <w:p w14:paraId="29F80EAE" w14:textId="77777777" w:rsidR="0081101C" w:rsidRPr="00AA2F09" w:rsidRDefault="0081101C" w:rsidP="000642C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Implementation of authentication and authorization using JWT tokens.</w:t>
      </w:r>
    </w:p>
    <w:p w14:paraId="2C57F663" w14:textId="77777777" w:rsidR="0081101C" w:rsidRPr="00AA2F09" w:rsidRDefault="0081101C" w:rsidP="000642C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Adherence to security best practices to minimize application risks.</w:t>
      </w:r>
    </w:p>
    <w:p w14:paraId="45941140" w14:textId="77777777" w:rsidR="0081101C" w:rsidRPr="00AA2F09" w:rsidRDefault="0081101C" w:rsidP="000642C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Understanding and consideration of different rendering strategies for Angular applications.</w:t>
      </w:r>
    </w:p>
    <w:p w14:paraId="7D5AD9F3" w14:textId="00DE3175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Writing unit tests to ensure component and service functionality.</w:t>
      </w:r>
    </w:p>
    <w:p w14:paraId="75A7818A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sz w:val="20"/>
          <w:szCs w:val="20"/>
          <w:lang w:val="vi-VN"/>
        </w:rPr>
        <w:t>Submission file:</w:t>
      </w:r>
    </w:p>
    <w:p w14:paraId="3621771B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Zip solution folder to a zip file</w:t>
      </w:r>
    </w:p>
    <w:p w14:paraId="3CE316E8" w14:textId="331A3E00" w:rsidR="0081101C" w:rsidRPr="001C51F6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File: </w:t>
      </w:r>
      <w:r w:rsidRPr="001C51F6">
        <w:rPr>
          <w:rFonts w:ascii="Arial" w:hAnsi="Arial" w:cs="Arial"/>
          <w:b/>
          <w:bCs/>
          <w:color w:val="1F1F1F"/>
          <w:sz w:val="20"/>
          <w:szCs w:val="20"/>
        </w:rPr>
        <w:t>FullName_</w:t>
      </w:r>
      <w:r w:rsidRPr="001C51F6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ANG_QuizApp_Task_0</w:t>
      </w:r>
      <w:r w:rsidR="00DD0F4E" w:rsidRPr="001C51F6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4</w:t>
      </w:r>
      <w:r w:rsidRPr="001C51F6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_v1.0.zip</w:t>
      </w:r>
    </w:p>
    <w:p w14:paraId="6EF2A2C9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Estimated Time:</w:t>
      </w: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 180 minutes.</w:t>
      </w:r>
    </w:p>
    <w:p w14:paraId="49E9446C" w14:textId="1C6E921A" w:rsidR="00461081" w:rsidRPr="00AA2F09" w:rsidRDefault="0081101C" w:rsidP="00461081">
      <w:pPr>
        <w:keepNext/>
        <w:keepLines/>
        <w:spacing w:before="200"/>
        <w:outlineLvl w:val="1"/>
        <w:rPr>
          <w:rFonts w:ascii="Arial" w:hAnsi="Arial" w:cs="Arial"/>
          <w:b/>
          <w:sz w:val="20"/>
          <w:szCs w:val="20"/>
          <w:u w:val="single"/>
          <w:lang w:val="vi-VN"/>
        </w:rPr>
      </w:pPr>
      <w:bookmarkStart w:id="12" w:name="_Toc173757841"/>
      <w:r w:rsidRPr="00AA2F09">
        <w:rPr>
          <w:rFonts w:ascii="Arial" w:hAnsi="Arial" w:cs="Arial"/>
          <w:b/>
          <w:sz w:val="20"/>
          <w:szCs w:val="20"/>
          <w:u w:val="single"/>
        </w:rPr>
        <w:t>Task 5: Integration</w:t>
      </w:r>
      <w:r w:rsidR="00570B31" w:rsidRPr="00AA2F09">
        <w:rPr>
          <w:rFonts w:ascii="Arial" w:hAnsi="Arial" w:cs="Arial"/>
          <w:b/>
          <w:sz w:val="20"/>
          <w:szCs w:val="20"/>
          <w:u w:val="single"/>
          <w:lang w:val="vi-VN"/>
        </w:rPr>
        <w:t xml:space="preserve"> and </w:t>
      </w:r>
      <w:r w:rsidR="00570B31" w:rsidRPr="00AA2F09">
        <w:rPr>
          <w:rFonts w:ascii="Arial" w:hAnsi="Arial" w:cs="Arial"/>
          <w:b/>
          <w:sz w:val="20"/>
          <w:szCs w:val="20"/>
          <w:u w:val="single"/>
        </w:rPr>
        <w:t>Deployment</w:t>
      </w:r>
      <w:bookmarkEnd w:id="12"/>
    </w:p>
    <w:p w14:paraId="35C80E89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Description:</w:t>
      </w:r>
    </w:p>
    <w:p w14:paraId="56E27B34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This task focuses on deploying the Angular application and integrating it with the ASP.NET Core Web API backend.</w:t>
      </w:r>
    </w:p>
    <w:p w14:paraId="499D6723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Function Requirements:</w:t>
      </w:r>
    </w:p>
    <w:p w14:paraId="368A7D1C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Integration with ASP.NET Core Web API:</w:t>
      </w:r>
    </w:p>
    <w:p w14:paraId="79EE7B60" w14:textId="77777777" w:rsidR="0081101C" w:rsidRPr="00AA2F09" w:rsidRDefault="0081101C" w:rsidP="00461081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Configure base URL for API calls in Angular services to point to the deployed backend API.</w:t>
      </w:r>
    </w:p>
    <w:p w14:paraId="32A4029D" w14:textId="513CB174" w:rsidR="003F0FCB" w:rsidRPr="003F0FCB" w:rsidRDefault="0081101C" w:rsidP="003F0FCB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Ensure seamless communication and data exchange between frontend and backend.</w:t>
      </w:r>
    </w:p>
    <w:p w14:paraId="739D4CCB" w14:textId="11841189" w:rsidR="0097776C" w:rsidRPr="0097776C" w:rsidRDefault="003F0FCB" w:rsidP="0097776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Complete Customer pag</w:t>
      </w:r>
      <w:r>
        <w:rPr>
          <w:rFonts w:ascii="Arial" w:hAnsi="Arial" w:cs="Arial"/>
          <w:b/>
          <w:bCs/>
          <w:color w:val="1F1F1F"/>
          <w:sz w:val="20"/>
          <w:szCs w:val="20"/>
        </w:rPr>
        <w:t>es:</w:t>
      </w:r>
      <w:r w:rsidR="0097776C">
        <w:rPr>
          <w:rFonts w:ascii="Arial" w:hAnsi="Arial" w:cs="Arial"/>
          <w:b/>
          <w:bCs/>
          <w:color w:val="1F1F1F"/>
          <w:sz w:val="20"/>
          <w:szCs w:val="20"/>
        </w:rPr>
        <w:t xml:space="preserve"> </w:t>
      </w:r>
      <w:r w:rsidR="0097776C" w:rsidRPr="0097776C">
        <w:rPr>
          <w:rFonts w:ascii="Arial" w:hAnsi="Arial" w:cs="Arial"/>
          <w:color w:val="1F1F1F"/>
          <w:sz w:val="20"/>
          <w:szCs w:val="20"/>
        </w:rPr>
        <w:t xml:space="preserve">Allows users to click the </w:t>
      </w:r>
      <w:r w:rsidR="0097776C" w:rsidRPr="0097776C">
        <w:rPr>
          <w:rFonts w:ascii="Arial" w:hAnsi="Arial" w:cs="Arial"/>
          <w:b/>
          <w:bCs/>
          <w:color w:val="1F1F1F"/>
          <w:sz w:val="20"/>
          <w:szCs w:val="20"/>
        </w:rPr>
        <w:t>Start</w:t>
      </w:r>
      <w:r w:rsidR="0097776C" w:rsidRPr="0097776C">
        <w:rPr>
          <w:rFonts w:ascii="Arial" w:hAnsi="Arial" w:cs="Arial"/>
          <w:color w:val="1F1F1F"/>
          <w:sz w:val="20"/>
          <w:szCs w:val="20"/>
        </w:rPr>
        <w:t xml:space="preserve"> button on Quiz or Enter quiz code in Quizzes page to prepare to take a quiz.</w:t>
      </w:r>
    </w:p>
    <w:p w14:paraId="483A2777" w14:textId="7A254F7C" w:rsidR="0097776C" w:rsidRDefault="0097776C" w:rsidP="0097776C">
      <w:pPr>
        <w:shd w:val="clear" w:color="auto" w:fill="FFFFFF"/>
        <w:spacing w:before="100" w:beforeAutospacing="1" w:after="100" w:afterAutospacing="1" w:line="276" w:lineRule="auto"/>
        <w:ind w:left="720"/>
        <w:rPr>
          <w:rFonts w:ascii="Arial" w:hAnsi="Arial" w:cs="Arial"/>
          <w:b/>
          <w:bCs/>
          <w:color w:val="1F1F1F"/>
          <w:sz w:val="20"/>
          <w:szCs w:val="20"/>
        </w:rPr>
      </w:pPr>
      <w:r>
        <w:rPr>
          <w:rFonts w:ascii="Arial" w:hAnsi="Arial" w:cs="Arial"/>
          <w:b/>
          <w:bCs/>
          <w:color w:val="1F1F1F"/>
          <w:sz w:val="20"/>
          <w:szCs w:val="20"/>
        </w:rPr>
        <w:t>Prepare quiz page design</w:t>
      </w:r>
      <w:r w:rsidR="00C8269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 (</w:t>
      </w:r>
      <w:r w:rsidR="00C82699" w:rsidRPr="00C8269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task05_preparequiz.jpeg</w:t>
      </w:r>
      <w:r w:rsidR="00C8269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)</w:t>
      </w:r>
      <w:r>
        <w:rPr>
          <w:rFonts w:ascii="Arial" w:hAnsi="Arial" w:cs="Arial"/>
          <w:b/>
          <w:bCs/>
          <w:color w:val="1F1F1F"/>
          <w:sz w:val="20"/>
          <w:szCs w:val="20"/>
        </w:rPr>
        <w:t>:</w:t>
      </w:r>
    </w:p>
    <w:p w14:paraId="58C1B8EA" w14:textId="35E40A75" w:rsidR="00E579FD" w:rsidRDefault="00E579FD" w:rsidP="00F11FC0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b/>
          <w:bCs/>
          <w:color w:val="1F1F1F"/>
          <w:sz w:val="20"/>
          <w:szCs w:val="20"/>
        </w:rPr>
      </w:pPr>
      <w:r w:rsidRPr="00E579FD">
        <w:rPr>
          <w:rFonts w:ascii="Arial" w:hAnsi="Arial" w:cs="Arial"/>
          <w:b/>
          <w:bCs/>
          <w:noProof/>
          <w:color w:val="1F1F1F"/>
          <w:sz w:val="20"/>
          <w:szCs w:val="20"/>
        </w:rPr>
        <w:drawing>
          <wp:inline distT="0" distB="0" distL="0" distR="0" wp14:anchorId="0871F968" wp14:editId="16741CC1">
            <wp:extent cx="4320000" cy="3341870"/>
            <wp:effectExtent l="19050" t="19050" r="23495" b="11430"/>
            <wp:docPr id="972589529" name="Picture 1" descr="A screenshot of a quiz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89529" name="Picture 1" descr="A screenshot of a quiz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418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FD6EAD" w14:textId="5CA3AF4B" w:rsidR="00D85DAE" w:rsidRDefault="00D85DAE" w:rsidP="0097776C">
      <w:pPr>
        <w:shd w:val="clear" w:color="auto" w:fill="FFFFFF"/>
        <w:spacing w:before="100" w:beforeAutospacing="1" w:after="100" w:afterAutospacing="1" w:line="276" w:lineRule="auto"/>
        <w:ind w:left="720"/>
        <w:rPr>
          <w:rFonts w:ascii="Arial" w:hAnsi="Arial" w:cs="Arial"/>
          <w:b/>
          <w:bCs/>
          <w:color w:val="1F1F1F"/>
          <w:sz w:val="20"/>
          <w:szCs w:val="20"/>
        </w:rPr>
      </w:pPr>
      <w:r>
        <w:rPr>
          <w:rFonts w:ascii="Arial" w:hAnsi="Arial" w:cs="Arial"/>
          <w:b/>
          <w:bCs/>
          <w:color w:val="1F1F1F"/>
          <w:sz w:val="20"/>
          <w:szCs w:val="20"/>
        </w:rPr>
        <w:t xml:space="preserve">Submit </w:t>
      </w:r>
      <w:r w:rsidR="00F841E6">
        <w:rPr>
          <w:rFonts w:ascii="Arial" w:hAnsi="Arial" w:cs="Arial"/>
          <w:b/>
          <w:bCs/>
          <w:color w:val="1F1F1F"/>
          <w:sz w:val="20"/>
          <w:szCs w:val="20"/>
        </w:rPr>
        <w:t>Q</w:t>
      </w:r>
      <w:r>
        <w:rPr>
          <w:rFonts w:ascii="Arial" w:hAnsi="Arial" w:cs="Arial"/>
          <w:b/>
          <w:bCs/>
          <w:color w:val="1F1F1F"/>
          <w:sz w:val="20"/>
          <w:szCs w:val="20"/>
        </w:rPr>
        <w:t>uiz</w:t>
      </w:r>
      <w:r w:rsidR="00F841E6">
        <w:rPr>
          <w:rFonts w:ascii="Arial" w:hAnsi="Arial" w:cs="Arial"/>
          <w:b/>
          <w:bCs/>
          <w:color w:val="1F1F1F"/>
          <w:sz w:val="20"/>
          <w:szCs w:val="20"/>
        </w:rPr>
        <w:t xml:space="preserve"> page design</w:t>
      </w:r>
      <w:r w:rsidR="00E61BC0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 (</w:t>
      </w:r>
      <w:r w:rsidR="00E61BC0" w:rsidRPr="00E61BC0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task05_submitquiz.jpeg</w:t>
      </w:r>
      <w:r w:rsidR="00E61BC0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)</w:t>
      </w:r>
      <w:r w:rsidR="00F841E6">
        <w:rPr>
          <w:rFonts w:ascii="Arial" w:hAnsi="Arial" w:cs="Arial"/>
          <w:b/>
          <w:bCs/>
          <w:color w:val="1F1F1F"/>
          <w:sz w:val="20"/>
          <w:szCs w:val="20"/>
        </w:rPr>
        <w:t>:</w:t>
      </w:r>
    </w:p>
    <w:p w14:paraId="6921A146" w14:textId="49F09DAF" w:rsidR="00960988" w:rsidRPr="00D85DAE" w:rsidRDefault="00960988" w:rsidP="00F11FC0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b/>
          <w:bCs/>
          <w:color w:val="1F1F1F"/>
          <w:sz w:val="20"/>
          <w:szCs w:val="20"/>
        </w:rPr>
      </w:pPr>
      <w:r w:rsidRPr="00960988">
        <w:rPr>
          <w:rFonts w:ascii="Arial" w:hAnsi="Arial" w:cs="Arial"/>
          <w:b/>
          <w:bCs/>
          <w:noProof/>
          <w:color w:val="1F1F1F"/>
          <w:sz w:val="20"/>
          <w:szCs w:val="20"/>
        </w:rPr>
        <w:drawing>
          <wp:inline distT="0" distB="0" distL="0" distR="0" wp14:anchorId="2EDE16B8" wp14:editId="67D70D50">
            <wp:extent cx="4320000" cy="5238510"/>
            <wp:effectExtent l="19050" t="19050" r="23495" b="19685"/>
            <wp:docPr id="74443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354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2385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2BCC2C" w14:textId="77777777" w:rsidR="00E75F68" w:rsidRDefault="003F0FCB" w:rsidP="00E75F68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Complete Management </w:t>
      </w:r>
      <w:r>
        <w:rPr>
          <w:rFonts w:ascii="Arial" w:hAnsi="Arial" w:cs="Arial"/>
          <w:b/>
          <w:bCs/>
          <w:color w:val="1F1F1F"/>
          <w:sz w:val="20"/>
          <w:szCs w:val="20"/>
        </w:rPr>
        <w:t>p</w:t>
      </w:r>
      <w:r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ages:</w:t>
      </w:r>
    </w:p>
    <w:p w14:paraId="00BFB651" w14:textId="508C691F" w:rsidR="00617799" w:rsidRPr="00E75F68" w:rsidRDefault="00553C8F" w:rsidP="00CA3CDE">
      <w:pPr>
        <w:shd w:val="clear" w:color="auto" w:fill="FFFFFF"/>
        <w:spacing w:before="100" w:beforeAutospacing="1" w:after="100" w:afterAutospacing="1" w:line="276" w:lineRule="auto"/>
        <w:ind w:left="72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E75F68">
        <w:rPr>
          <w:rFonts w:ascii="Arial" w:hAnsi="Arial" w:cs="Arial"/>
          <w:color w:val="1F1F1F"/>
          <w:sz w:val="20"/>
          <w:szCs w:val="20"/>
        </w:rPr>
        <w:t>Add/Edit Quiz and add Question to Quiz</w:t>
      </w:r>
      <w:r w:rsidR="00762E84" w:rsidRPr="00E75F68">
        <w:rPr>
          <w:rFonts w:ascii="Arial" w:hAnsi="Arial" w:cs="Arial"/>
          <w:color w:val="1F1F1F"/>
          <w:sz w:val="20"/>
          <w:szCs w:val="20"/>
          <w:lang w:val="vi-VN"/>
        </w:rPr>
        <w:t xml:space="preserve"> (task05_quiz.png)</w:t>
      </w:r>
      <w:r w:rsidRPr="00E75F68">
        <w:rPr>
          <w:rFonts w:ascii="Arial" w:hAnsi="Arial" w:cs="Arial"/>
          <w:color w:val="1F1F1F"/>
          <w:sz w:val="20"/>
          <w:szCs w:val="20"/>
        </w:rPr>
        <w:t>:</w:t>
      </w:r>
      <w:r w:rsidR="00CA3CDE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 </w:t>
      </w:r>
      <w:r w:rsidR="00617799" w:rsidRPr="00E75F68">
        <w:rPr>
          <w:rFonts w:ascii="Arial" w:hAnsi="Arial" w:cs="Arial"/>
          <w:color w:val="1F1F1F"/>
          <w:sz w:val="20"/>
          <w:szCs w:val="20"/>
          <w:lang w:val="vi-VN"/>
        </w:rPr>
        <w:t>Display Show Question button when user edit a quiz, not show in Add form</w:t>
      </w:r>
      <w:r w:rsidR="00496CCD">
        <w:rPr>
          <w:rFonts w:ascii="Arial" w:hAnsi="Arial" w:cs="Arial"/>
          <w:color w:val="1F1F1F"/>
          <w:sz w:val="20"/>
          <w:szCs w:val="20"/>
          <w:lang w:val="vi-VN"/>
        </w:rPr>
        <w:t>.</w:t>
      </w:r>
    </w:p>
    <w:p w14:paraId="572D2835" w14:textId="670D64FD" w:rsidR="00CB5AE4" w:rsidRPr="00553C8F" w:rsidRDefault="00CB5AE4" w:rsidP="00F11FC0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CB5AE4">
        <w:rPr>
          <w:rFonts w:ascii="Arial" w:hAnsi="Arial" w:cs="Arial"/>
          <w:b/>
          <w:bCs/>
          <w:noProof/>
          <w:color w:val="1F1F1F"/>
          <w:sz w:val="20"/>
          <w:szCs w:val="20"/>
        </w:rPr>
        <w:drawing>
          <wp:inline distT="0" distB="0" distL="0" distR="0" wp14:anchorId="07E83679" wp14:editId="27ACA611">
            <wp:extent cx="4320000" cy="4346896"/>
            <wp:effectExtent l="19050" t="19050" r="23495" b="15875"/>
            <wp:docPr id="188692885" name="Picture 1" descr="A screenshot of a quizzes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2885" name="Picture 1" descr="A screenshot of a quizzes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4689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B12213" w14:textId="77777777" w:rsidR="001C51F6" w:rsidRDefault="001C51F6">
      <w:pPr>
        <w:rPr>
          <w:rFonts w:ascii="Arial" w:hAnsi="Arial" w:cs="Arial"/>
          <w:b/>
          <w:bCs/>
          <w:color w:val="1F1F1F"/>
          <w:sz w:val="20"/>
          <w:szCs w:val="20"/>
        </w:rPr>
      </w:pPr>
      <w:r>
        <w:rPr>
          <w:rFonts w:ascii="Arial" w:hAnsi="Arial" w:cs="Arial"/>
          <w:b/>
          <w:bCs/>
          <w:color w:val="1F1F1F"/>
          <w:sz w:val="20"/>
          <w:szCs w:val="20"/>
        </w:rPr>
        <w:br w:type="page"/>
      </w:r>
    </w:p>
    <w:p w14:paraId="1C3C9497" w14:textId="3A1F73FA" w:rsidR="00553C8F" w:rsidRPr="00747882" w:rsidRDefault="00553C8F" w:rsidP="00553C8F">
      <w:pPr>
        <w:shd w:val="clear" w:color="auto" w:fill="FFFFFF"/>
        <w:spacing w:before="100" w:beforeAutospacing="1" w:after="100" w:afterAutospacing="1" w:line="276" w:lineRule="auto"/>
        <w:ind w:left="72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1F1F1F"/>
          <w:sz w:val="20"/>
          <w:szCs w:val="20"/>
        </w:rPr>
        <w:t>Add/Edit Question and Add/Edit Answer of Question</w:t>
      </w:r>
      <w:r w:rsidR="003F2AD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 (</w:t>
      </w:r>
      <w:r w:rsidR="003F2AD9" w:rsidRPr="003F2AD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task05_question.png</w:t>
      </w:r>
      <w:r w:rsidR="003F2AD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)</w:t>
      </w:r>
      <w:r>
        <w:rPr>
          <w:rFonts w:ascii="Arial" w:hAnsi="Arial" w:cs="Arial"/>
          <w:b/>
          <w:bCs/>
          <w:color w:val="1F1F1F"/>
          <w:sz w:val="20"/>
          <w:szCs w:val="20"/>
        </w:rPr>
        <w:t>:</w:t>
      </w:r>
      <w:r w:rsidR="00747882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 </w:t>
      </w:r>
      <w:r w:rsidR="00747882" w:rsidRPr="00E75F68">
        <w:rPr>
          <w:rFonts w:ascii="Arial" w:hAnsi="Arial" w:cs="Arial"/>
          <w:color w:val="1F1F1F"/>
          <w:sz w:val="20"/>
          <w:szCs w:val="20"/>
          <w:lang w:val="vi-VN"/>
        </w:rPr>
        <w:t xml:space="preserve">Display Show </w:t>
      </w:r>
      <w:r w:rsidR="00747882">
        <w:rPr>
          <w:rFonts w:ascii="Arial" w:hAnsi="Arial" w:cs="Arial"/>
          <w:color w:val="1F1F1F"/>
          <w:sz w:val="20"/>
          <w:szCs w:val="20"/>
          <w:lang w:val="vi-VN"/>
        </w:rPr>
        <w:t>Answer</w:t>
      </w:r>
      <w:r w:rsidR="00747882" w:rsidRPr="00E75F68">
        <w:rPr>
          <w:rFonts w:ascii="Arial" w:hAnsi="Arial" w:cs="Arial"/>
          <w:color w:val="1F1F1F"/>
          <w:sz w:val="20"/>
          <w:szCs w:val="20"/>
          <w:lang w:val="vi-VN"/>
        </w:rPr>
        <w:t xml:space="preserve"> button when user edit a </w:t>
      </w:r>
      <w:r w:rsidR="00747882">
        <w:rPr>
          <w:rFonts w:ascii="Arial" w:hAnsi="Arial" w:cs="Arial"/>
          <w:color w:val="1F1F1F"/>
          <w:sz w:val="20"/>
          <w:szCs w:val="20"/>
          <w:lang w:val="vi-VN"/>
        </w:rPr>
        <w:t>question</w:t>
      </w:r>
      <w:r w:rsidR="00747882" w:rsidRPr="00E75F68">
        <w:rPr>
          <w:rFonts w:ascii="Arial" w:hAnsi="Arial" w:cs="Arial"/>
          <w:color w:val="1F1F1F"/>
          <w:sz w:val="20"/>
          <w:szCs w:val="20"/>
          <w:lang w:val="vi-VN"/>
        </w:rPr>
        <w:t>, not show in Add form</w:t>
      </w:r>
    </w:p>
    <w:p w14:paraId="29D364D9" w14:textId="5705A6F2" w:rsidR="00CB5AE4" w:rsidRDefault="00CB5AE4" w:rsidP="00F11FC0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b/>
          <w:bCs/>
          <w:color w:val="1F1F1F"/>
          <w:sz w:val="20"/>
          <w:szCs w:val="20"/>
        </w:rPr>
      </w:pPr>
      <w:r w:rsidRPr="00CB5AE4">
        <w:rPr>
          <w:rFonts w:ascii="Arial" w:hAnsi="Arial" w:cs="Arial"/>
          <w:b/>
          <w:bCs/>
          <w:noProof/>
          <w:color w:val="1F1F1F"/>
          <w:sz w:val="20"/>
          <w:szCs w:val="20"/>
        </w:rPr>
        <w:drawing>
          <wp:inline distT="0" distB="0" distL="0" distR="0" wp14:anchorId="0EE263F7" wp14:editId="2E422202">
            <wp:extent cx="4320000" cy="4185070"/>
            <wp:effectExtent l="19050" t="19050" r="23495" b="25400"/>
            <wp:docPr id="426987756" name="Picture 1" descr="A screenshot of a quizzes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87756" name="Picture 1" descr="A screenshot of a quizzes menu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85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33FD60" w14:textId="3DE3BC2E" w:rsidR="000D2C36" w:rsidRPr="000D2C36" w:rsidRDefault="00553C8F" w:rsidP="000D2C36">
      <w:pPr>
        <w:shd w:val="clear" w:color="auto" w:fill="FFFFFF"/>
        <w:spacing w:before="100" w:beforeAutospacing="1" w:after="100" w:afterAutospacing="1" w:line="276" w:lineRule="auto"/>
        <w:ind w:left="72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1F1F1F"/>
          <w:sz w:val="20"/>
          <w:szCs w:val="20"/>
        </w:rPr>
        <w:t>Add/Edit User</w:t>
      </w:r>
      <w:r w:rsidR="006573D0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 (</w:t>
      </w:r>
      <w:r w:rsidR="006573D0" w:rsidRPr="006573D0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task05_user.png</w:t>
      </w:r>
      <w:r w:rsidR="006573D0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)</w:t>
      </w:r>
      <w:r>
        <w:rPr>
          <w:rFonts w:ascii="Arial" w:hAnsi="Arial" w:cs="Arial"/>
          <w:b/>
          <w:bCs/>
          <w:color w:val="1F1F1F"/>
          <w:sz w:val="20"/>
          <w:szCs w:val="20"/>
        </w:rPr>
        <w:t>:</w:t>
      </w:r>
      <w:r w:rsidR="000D2C36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 </w:t>
      </w:r>
      <w:r w:rsidR="000D2C36" w:rsidRPr="000D2C36">
        <w:rPr>
          <w:rFonts w:ascii="Arial" w:hAnsi="Arial" w:cs="Arial"/>
          <w:color w:val="1F1F1F"/>
          <w:sz w:val="20"/>
          <w:szCs w:val="20"/>
          <w:lang w:val="vi-VN"/>
        </w:rPr>
        <w:t>User cannot edit password</w:t>
      </w:r>
    </w:p>
    <w:p w14:paraId="297EE83E" w14:textId="64386B0C" w:rsidR="00CB5AE4" w:rsidRDefault="00CB5AE4" w:rsidP="00F11FC0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b/>
          <w:bCs/>
          <w:color w:val="1F1F1F"/>
          <w:sz w:val="20"/>
          <w:szCs w:val="20"/>
        </w:rPr>
      </w:pPr>
      <w:r w:rsidRPr="00CB5AE4">
        <w:rPr>
          <w:rFonts w:ascii="Arial" w:hAnsi="Arial" w:cs="Arial"/>
          <w:b/>
          <w:bCs/>
          <w:noProof/>
          <w:color w:val="1F1F1F"/>
          <w:sz w:val="20"/>
          <w:szCs w:val="20"/>
        </w:rPr>
        <w:drawing>
          <wp:inline distT="0" distB="0" distL="0" distR="0" wp14:anchorId="636F9FDF" wp14:editId="1668FD4C">
            <wp:extent cx="4320000" cy="2690979"/>
            <wp:effectExtent l="19050" t="19050" r="23495" b="14605"/>
            <wp:docPr id="1716920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20812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09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D98480" w14:textId="77777777" w:rsidR="001C51F6" w:rsidRDefault="001C51F6">
      <w:pPr>
        <w:rPr>
          <w:rFonts w:ascii="Arial" w:hAnsi="Arial" w:cs="Arial"/>
          <w:b/>
          <w:bCs/>
          <w:color w:val="1F1F1F"/>
          <w:sz w:val="20"/>
          <w:szCs w:val="20"/>
        </w:rPr>
      </w:pPr>
      <w:r>
        <w:rPr>
          <w:rFonts w:ascii="Arial" w:hAnsi="Arial" w:cs="Arial"/>
          <w:b/>
          <w:bCs/>
          <w:color w:val="1F1F1F"/>
          <w:sz w:val="20"/>
          <w:szCs w:val="20"/>
        </w:rPr>
        <w:br w:type="page"/>
      </w:r>
    </w:p>
    <w:p w14:paraId="794CBD42" w14:textId="54CA0974" w:rsidR="00553C8F" w:rsidRDefault="00553C8F" w:rsidP="00553C8F">
      <w:pPr>
        <w:shd w:val="clear" w:color="auto" w:fill="FFFFFF"/>
        <w:spacing w:before="100" w:beforeAutospacing="1" w:after="100" w:afterAutospacing="1" w:line="276" w:lineRule="auto"/>
        <w:ind w:left="720"/>
        <w:rPr>
          <w:rFonts w:ascii="Arial" w:hAnsi="Arial" w:cs="Arial"/>
          <w:b/>
          <w:bCs/>
          <w:color w:val="1F1F1F"/>
          <w:sz w:val="20"/>
          <w:szCs w:val="20"/>
        </w:rPr>
      </w:pPr>
      <w:r>
        <w:rPr>
          <w:rFonts w:ascii="Arial" w:hAnsi="Arial" w:cs="Arial"/>
          <w:b/>
          <w:bCs/>
          <w:color w:val="1F1F1F"/>
          <w:sz w:val="20"/>
          <w:szCs w:val="20"/>
        </w:rPr>
        <w:t>Add/Edit Role</w:t>
      </w:r>
      <w:r w:rsidR="006573D0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 (</w:t>
      </w:r>
      <w:r w:rsidR="006573D0" w:rsidRPr="006573D0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task05_role.png</w:t>
      </w:r>
      <w:r w:rsidR="006573D0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)</w:t>
      </w:r>
      <w:r>
        <w:rPr>
          <w:rFonts w:ascii="Arial" w:hAnsi="Arial" w:cs="Arial"/>
          <w:b/>
          <w:bCs/>
          <w:color w:val="1F1F1F"/>
          <w:sz w:val="20"/>
          <w:szCs w:val="20"/>
        </w:rPr>
        <w:t>:</w:t>
      </w:r>
    </w:p>
    <w:p w14:paraId="00567A34" w14:textId="10DD9B09" w:rsidR="00CB5AE4" w:rsidRDefault="00CB5AE4" w:rsidP="00F11FC0">
      <w:pPr>
        <w:shd w:val="clear" w:color="auto" w:fill="FFFFFF"/>
        <w:spacing w:before="100" w:beforeAutospacing="1" w:after="100" w:afterAutospacing="1" w:line="276" w:lineRule="auto"/>
        <w:ind w:left="1440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CB5AE4">
        <w:rPr>
          <w:rFonts w:ascii="Arial" w:hAnsi="Arial" w:cs="Arial"/>
          <w:b/>
          <w:bCs/>
          <w:noProof/>
          <w:color w:val="1F1F1F"/>
          <w:sz w:val="20"/>
          <w:szCs w:val="20"/>
        </w:rPr>
        <w:drawing>
          <wp:inline distT="0" distB="0" distL="0" distR="0" wp14:anchorId="2091511C" wp14:editId="430691CF">
            <wp:extent cx="4320000" cy="2425601"/>
            <wp:effectExtent l="19050" t="19050" r="23495" b="13335"/>
            <wp:docPr id="1287670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70546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56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0FCC03" w14:textId="20709F9C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Deployment:</w:t>
      </w:r>
    </w:p>
    <w:p w14:paraId="31125DC4" w14:textId="77777777" w:rsidR="0081101C" w:rsidRPr="00AA2F09" w:rsidRDefault="0081101C" w:rsidP="00461081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Utilize tools like Angular CLI (ng build) to build the Angular application for production.</w:t>
      </w:r>
    </w:p>
    <w:p w14:paraId="28A3F767" w14:textId="77777777" w:rsidR="0081101C" w:rsidRPr="00AA2F09" w:rsidRDefault="0081101C" w:rsidP="00461081">
      <w:pPr>
        <w:numPr>
          <w:ilvl w:val="1"/>
          <w:numId w:val="6"/>
        </w:numPr>
        <w:shd w:val="clear" w:color="auto" w:fill="FFFFFF"/>
        <w:tabs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sz w:val="20"/>
          <w:szCs w:val="20"/>
          <w:lang w:val="vi-VN"/>
        </w:rPr>
        <w:t>Consider deployment options (static hosting, cloud platforms) based on project requirements.</w:t>
      </w:r>
    </w:p>
    <w:p w14:paraId="35570408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Hints:</w:t>
      </w:r>
    </w:p>
    <w:p w14:paraId="66428A09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Configure environment variables for different deployment environments (development, production).</w:t>
      </w:r>
    </w:p>
    <w:p w14:paraId="21B66106" w14:textId="77777777" w:rsidR="0081101C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Research deployment strategies and tools relevant to your chosen hosting platform.</w:t>
      </w:r>
    </w:p>
    <w:p w14:paraId="5C325D59" w14:textId="5B637E57" w:rsidR="000C50F9" w:rsidRPr="000C50F9" w:rsidRDefault="000C50F9" w:rsidP="000C50F9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t>Design file in folder: task05</w:t>
      </w:r>
    </w:p>
    <w:p w14:paraId="6CB4F047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sz w:val="20"/>
          <w:szCs w:val="20"/>
          <w:lang w:val="vi-VN"/>
        </w:rPr>
        <w:t>Business Rules:</w:t>
      </w:r>
    </w:p>
    <w:p w14:paraId="7472D079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The frontend and backend should communicate effectively for successful application operation.</w:t>
      </w:r>
    </w:p>
    <w:p w14:paraId="73B49562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Deployment should be efficient and result in a functional, accessible application.</w:t>
      </w:r>
    </w:p>
    <w:p w14:paraId="71D3D24D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sz w:val="20"/>
          <w:szCs w:val="20"/>
          <w:lang w:val="vi-VN"/>
        </w:rPr>
        <w:t>Evaluation Criteria:</w:t>
      </w:r>
    </w:p>
    <w:p w14:paraId="6637BDFF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Successful integration with the deployed ASP.NET Core Web API backend.</w:t>
      </w:r>
    </w:p>
    <w:p w14:paraId="0380BA61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Building and deployment of the Angular application for production environment.</w:t>
      </w:r>
    </w:p>
    <w:p w14:paraId="7C7ACD70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Understanding of different deployment strategies and considerations.</w:t>
      </w:r>
    </w:p>
    <w:p w14:paraId="6A61FD3C" w14:textId="77777777" w:rsidR="0081101C" w:rsidRPr="00AA2F09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Submission file:</w:t>
      </w:r>
    </w:p>
    <w:p w14:paraId="4C3CCC06" w14:textId="77777777" w:rsidR="0081101C" w:rsidRPr="00AA2F09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>Zip solution folder to a zip file</w:t>
      </w:r>
    </w:p>
    <w:p w14:paraId="536BEB3A" w14:textId="41D1300A" w:rsidR="0081101C" w:rsidRPr="001C51F6" w:rsidRDefault="0081101C" w:rsidP="0081101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 w:rsidRPr="00AA2F09">
        <w:rPr>
          <w:rFonts w:ascii="Arial" w:hAnsi="Arial" w:cs="Arial"/>
          <w:color w:val="1F1F1F"/>
          <w:sz w:val="20"/>
          <w:szCs w:val="20"/>
          <w:lang w:val="vi-VN"/>
        </w:rPr>
        <w:t xml:space="preserve">File: </w:t>
      </w:r>
      <w:r w:rsidRPr="001C51F6">
        <w:rPr>
          <w:rFonts w:ascii="Arial" w:hAnsi="Arial" w:cs="Arial"/>
          <w:b/>
          <w:bCs/>
          <w:color w:val="1F1F1F"/>
          <w:sz w:val="20"/>
          <w:szCs w:val="20"/>
        </w:rPr>
        <w:t>FullName_</w:t>
      </w:r>
      <w:r w:rsidRPr="001C51F6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ANG_QuizApp_Task_05_v1.0.zip</w:t>
      </w:r>
    </w:p>
    <w:p w14:paraId="6E2C033C" w14:textId="77777777" w:rsidR="0081101C" w:rsidRDefault="0081101C" w:rsidP="0081101C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1F1F1F"/>
          <w:sz w:val="20"/>
          <w:szCs w:val="20"/>
          <w:lang w:val="vi-VN"/>
        </w:rPr>
      </w:pPr>
      <w:r w:rsidRPr="004C46D4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Estimated Time:</w:t>
      </w:r>
      <w:r w:rsidRPr="00FA5129">
        <w:rPr>
          <w:rFonts w:ascii="Arial" w:hAnsi="Arial" w:cs="Arial"/>
          <w:color w:val="1F1F1F"/>
          <w:sz w:val="20"/>
          <w:szCs w:val="20"/>
          <w:lang w:val="vi-VN"/>
        </w:rPr>
        <w:t xml:space="preserve"> 180 minutes.</w:t>
      </w:r>
    </w:p>
    <w:p w14:paraId="46B56A09" w14:textId="22638823" w:rsidR="004F595C" w:rsidRDefault="004F595C" w:rsidP="004F595C">
      <w:pPr>
        <w:keepNext/>
        <w:keepLines/>
        <w:spacing w:before="200"/>
        <w:outlineLvl w:val="1"/>
        <w:rPr>
          <w:rFonts w:ascii="Arial" w:hAnsi="Arial" w:cs="Arial"/>
          <w:b/>
          <w:sz w:val="20"/>
          <w:szCs w:val="20"/>
          <w:u w:val="single"/>
          <w:lang w:val="vi-VN"/>
        </w:rPr>
      </w:pPr>
      <w:bookmarkStart w:id="13" w:name="_Toc173757842"/>
      <w:r w:rsidRPr="004F595C">
        <w:rPr>
          <w:rFonts w:ascii="Arial" w:hAnsi="Arial" w:cs="Arial"/>
          <w:b/>
          <w:sz w:val="20"/>
          <w:szCs w:val="20"/>
          <w:u w:val="single"/>
        </w:rPr>
        <w:t>Bonus:</w:t>
      </w:r>
      <w:bookmarkEnd w:id="13"/>
    </w:p>
    <w:p w14:paraId="6825CD13" w14:textId="129C7CCD" w:rsidR="004F595C" w:rsidRPr="004F595C" w:rsidRDefault="00737847" w:rsidP="004F595C">
      <w:pPr>
        <w:shd w:val="clear" w:color="auto" w:fill="FFFFFF"/>
        <w:spacing w:before="100" w:beforeAutospacing="1" w:after="100" w:afterAutospacing="1"/>
        <w:rPr>
          <w:rFonts w:ascii="Arial" w:hAnsi="Arial" w:cs="Arial"/>
          <w:b/>
          <w:bCs/>
          <w:color w:val="1F1F1F"/>
          <w:sz w:val="20"/>
          <w:szCs w:val="20"/>
          <w:lang w:val="vi-VN"/>
        </w:rPr>
      </w:pPr>
      <w:r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>Expanded</w:t>
      </w:r>
      <w:r w:rsidR="004F595C" w:rsidRPr="004F595C">
        <w:rPr>
          <w:rFonts w:ascii="Arial" w:hAnsi="Arial" w:cs="Arial"/>
          <w:b/>
          <w:bCs/>
          <w:color w:val="1F1F1F"/>
          <w:sz w:val="20"/>
          <w:szCs w:val="20"/>
          <w:lang w:val="vi-VN"/>
        </w:rPr>
        <w:t xml:space="preserve"> the following features:</w:t>
      </w:r>
    </w:p>
    <w:p w14:paraId="0D393DBA" w14:textId="3BF5004C" w:rsidR="004F595C" w:rsidRPr="004F595C" w:rsidRDefault="004F595C" w:rsidP="004F595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F595C">
        <w:rPr>
          <w:rFonts w:ascii="Arial" w:hAnsi="Arial" w:cs="Arial"/>
          <w:color w:val="1F1F1F"/>
          <w:sz w:val="20"/>
          <w:szCs w:val="20"/>
          <w:lang w:val="vi-VN"/>
        </w:rPr>
        <w:t>Assign permissions to users.</w:t>
      </w:r>
    </w:p>
    <w:p w14:paraId="6801CAA8" w14:textId="020F02AB" w:rsidR="004F595C" w:rsidRPr="004F595C" w:rsidRDefault="004F595C" w:rsidP="004F595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F595C">
        <w:rPr>
          <w:rFonts w:ascii="Arial" w:hAnsi="Arial" w:cs="Arial"/>
          <w:color w:val="1F1F1F"/>
          <w:sz w:val="20"/>
          <w:szCs w:val="20"/>
          <w:lang w:val="vi-VN"/>
        </w:rPr>
        <w:t>View quiz scores after taking the test.</w:t>
      </w:r>
    </w:p>
    <w:p w14:paraId="27C870D1" w14:textId="3917AF33" w:rsidR="004F595C" w:rsidRPr="004F595C" w:rsidRDefault="004F595C" w:rsidP="004F595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F595C">
        <w:rPr>
          <w:rFonts w:ascii="Arial" w:hAnsi="Arial" w:cs="Arial"/>
          <w:color w:val="1F1F1F"/>
          <w:sz w:val="20"/>
          <w:szCs w:val="20"/>
          <w:lang w:val="vi-VN"/>
        </w:rPr>
        <w:t>Manage user profiles</w:t>
      </w:r>
      <w:r w:rsidR="00F4347B">
        <w:rPr>
          <w:rFonts w:ascii="Arial" w:hAnsi="Arial" w:cs="Arial"/>
          <w:color w:val="1F1F1F"/>
          <w:sz w:val="20"/>
          <w:szCs w:val="20"/>
          <w:lang w:val="vi-VN"/>
        </w:rPr>
        <w:t>, Change password, Update user avatar</w:t>
      </w:r>
    </w:p>
    <w:p w14:paraId="4F9CB6F9" w14:textId="6A94C173" w:rsidR="004F595C" w:rsidRPr="004F595C" w:rsidRDefault="004F595C" w:rsidP="004F595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F595C">
        <w:rPr>
          <w:rFonts w:ascii="Arial" w:hAnsi="Arial" w:cs="Arial"/>
          <w:color w:val="1F1F1F"/>
          <w:sz w:val="20"/>
          <w:szCs w:val="20"/>
          <w:lang w:val="vi-VN"/>
        </w:rPr>
        <w:t>Paging, searching, sorting.</w:t>
      </w:r>
    </w:p>
    <w:p w14:paraId="0025554D" w14:textId="705B3C52" w:rsidR="004F595C" w:rsidRDefault="004F595C" w:rsidP="004F595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 w:rsidRPr="004F595C">
        <w:rPr>
          <w:rFonts w:ascii="Arial" w:hAnsi="Arial" w:cs="Arial"/>
          <w:color w:val="1F1F1F"/>
          <w:sz w:val="20"/>
          <w:szCs w:val="20"/>
          <w:lang w:val="vi-VN"/>
        </w:rPr>
        <w:t>Generate quiz codes in bulk for a list of users.</w:t>
      </w:r>
    </w:p>
    <w:p w14:paraId="1CD208D9" w14:textId="17701649" w:rsidR="00C92A0E" w:rsidRPr="004F595C" w:rsidRDefault="00C92A0E" w:rsidP="004F595C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before="100" w:beforeAutospacing="1" w:after="100" w:afterAutospacing="1" w:line="276" w:lineRule="auto"/>
        <w:rPr>
          <w:rFonts w:ascii="Arial" w:hAnsi="Arial" w:cs="Arial"/>
          <w:color w:val="1F1F1F"/>
          <w:sz w:val="20"/>
          <w:szCs w:val="20"/>
          <w:lang w:val="vi-VN"/>
        </w:rPr>
      </w:pPr>
      <w:r>
        <w:rPr>
          <w:rFonts w:ascii="Arial" w:hAnsi="Arial" w:cs="Arial"/>
          <w:color w:val="1F1F1F"/>
          <w:sz w:val="20"/>
          <w:szCs w:val="20"/>
          <w:lang w:val="vi-VN"/>
        </w:rPr>
        <w:t>Manage quiz by user</w:t>
      </w:r>
    </w:p>
    <w:p w14:paraId="5C772142" w14:textId="77777777" w:rsidR="002B1ADE" w:rsidRPr="002B1ADE" w:rsidRDefault="002B1ADE" w:rsidP="00ED0892">
      <w:pPr>
        <w:rPr>
          <w:lang w:val="vi-VN"/>
        </w:rPr>
      </w:pPr>
    </w:p>
    <w:p w14:paraId="258AC6BF" w14:textId="1E9A09B5" w:rsidR="00623E95" w:rsidRPr="000975BB" w:rsidRDefault="00623E95" w:rsidP="003F660D">
      <w:pPr>
        <w:keepNext/>
        <w:keepLines/>
        <w:spacing w:before="200" w:line="360" w:lineRule="auto"/>
        <w:outlineLvl w:val="1"/>
        <w:rPr>
          <w:rFonts w:ascii="Arial" w:hAnsi="Arial" w:cs="Arial"/>
          <w:b/>
          <w:sz w:val="20"/>
          <w:szCs w:val="20"/>
          <w:u w:val="single"/>
        </w:rPr>
      </w:pPr>
      <w:bookmarkStart w:id="14" w:name="_Toc173757843"/>
      <w:r w:rsidRPr="000975BB">
        <w:rPr>
          <w:rFonts w:ascii="Arial" w:hAnsi="Arial" w:cs="Arial"/>
          <w:b/>
          <w:sz w:val="20"/>
          <w:szCs w:val="20"/>
          <w:u w:val="single"/>
        </w:rPr>
        <w:t>Mark Scale: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134"/>
        <w:gridCol w:w="4110"/>
        <w:gridCol w:w="1127"/>
      </w:tblGrid>
      <w:tr w:rsidR="00623E95" w:rsidRPr="000975BB" w14:paraId="1329500F" w14:textId="77777777" w:rsidTr="00623E95">
        <w:tc>
          <w:tcPr>
            <w:tcW w:w="3256" w:type="dxa"/>
          </w:tcPr>
          <w:p w14:paraId="64F34B48" w14:textId="2FCCB557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</w:rPr>
            </w:pPr>
            <w:r w:rsidRPr="000975BB">
              <w:rPr>
                <w:rFonts w:ascii="Arial" w:hAnsi="Arial" w:cs="Arial"/>
                <w:sz w:val="20"/>
                <w:szCs w:val="20"/>
              </w:rPr>
              <w:t>OOP design</w:t>
            </w:r>
          </w:p>
        </w:tc>
        <w:tc>
          <w:tcPr>
            <w:tcW w:w="1134" w:type="dxa"/>
          </w:tcPr>
          <w:p w14:paraId="649C0589" w14:textId="0E9BC6B6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</w:rPr>
            </w:pPr>
            <w:r w:rsidRPr="000975BB">
              <w:rPr>
                <w:rFonts w:ascii="Arial" w:hAnsi="Arial" w:cs="Arial"/>
                <w:sz w:val="20"/>
                <w:szCs w:val="20"/>
              </w:rPr>
              <w:t>10%</w:t>
            </w:r>
          </w:p>
        </w:tc>
        <w:tc>
          <w:tcPr>
            <w:tcW w:w="4110" w:type="dxa"/>
          </w:tcPr>
          <w:p w14:paraId="508D46B0" w14:textId="7FB7D967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</w:rPr>
            </w:pPr>
            <w:r w:rsidRPr="000975BB">
              <w:rPr>
                <w:rFonts w:ascii="Arial" w:hAnsi="Arial" w:cs="Arial"/>
                <w:sz w:val="20"/>
                <w:szCs w:val="20"/>
              </w:rPr>
              <w:t>Function requirements</w:t>
            </w:r>
          </w:p>
        </w:tc>
        <w:tc>
          <w:tcPr>
            <w:tcW w:w="1127" w:type="dxa"/>
          </w:tcPr>
          <w:p w14:paraId="56DDB9AF" w14:textId="7A8B25A9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</w:rPr>
            </w:pPr>
            <w:r w:rsidRPr="000975BB">
              <w:rPr>
                <w:rFonts w:ascii="Arial" w:hAnsi="Arial" w:cs="Arial"/>
                <w:sz w:val="20"/>
                <w:szCs w:val="20"/>
              </w:rPr>
              <w:t>60%</w:t>
            </w:r>
          </w:p>
        </w:tc>
      </w:tr>
      <w:tr w:rsidR="00623E95" w:rsidRPr="000975BB" w14:paraId="668C7FAB" w14:textId="77777777" w:rsidTr="00623E95">
        <w:tc>
          <w:tcPr>
            <w:tcW w:w="3256" w:type="dxa"/>
          </w:tcPr>
          <w:p w14:paraId="32F10EFD" w14:textId="6A03A9D6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</w:rPr>
            </w:pPr>
            <w:r w:rsidRPr="000975BB">
              <w:rPr>
                <w:rFonts w:ascii="Arial" w:hAnsi="Arial" w:cs="Arial"/>
                <w:sz w:val="20"/>
                <w:szCs w:val="20"/>
              </w:rPr>
              <w:t>Business rules</w:t>
            </w:r>
          </w:p>
        </w:tc>
        <w:tc>
          <w:tcPr>
            <w:tcW w:w="1134" w:type="dxa"/>
          </w:tcPr>
          <w:p w14:paraId="64D8DAF2" w14:textId="78243F52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</w:rPr>
            </w:pPr>
            <w:r w:rsidRPr="000975BB">
              <w:rPr>
                <w:rFonts w:ascii="Arial" w:hAnsi="Arial" w:cs="Arial"/>
                <w:sz w:val="20"/>
                <w:szCs w:val="20"/>
              </w:rPr>
              <w:t>15%</w:t>
            </w:r>
          </w:p>
        </w:tc>
        <w:tc>
          <w:tcPr>
            <w:tcW w:w="4110" w:type="dxa"/>
          </w:tcPr>
          <w:p w14:paraId="6E546A5A" w14:textId="5EC2A4CC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</w:rPr>
            </w:pPr>
            <w:r w:rsidRPr="000975BB">
              <w:rPr>
                <w:rFonts w:ascii="Arial" w:hAnsi="Arial" w:cs="Arial"/>
                <w:sz w:val="20"/>
                <w:szCs w:val="20"/>
              </w:rPr>
              <w:t>Main function</w:t>
            </w:r>
          </w:p>
        </w:tc>
        <w:tc>
          <w:tcPr>
            <w:tcW w:w="1127" w:type="dxa"/>
          </w:tcPr>
          <w:p w14:paraId="3780E2E0" w14:textId="4C129656" w:rsidR="00623E95" w:rsidRPr="000975BB" w:rsidRDefault="00623E95" w:rsidP="00313EBD">
            <w:pPr>
              <w:rPr>
                <w:rFonts w:ascii="Arial" w:hAnsi="Arial" w:cs="Arial"/>
                <w:sz w:val="20"/>
                <w:szCs w:val="20"/>
              </w:rPr>
            </w:pPr>
            <w:r w:rsidRPr="000975BB"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</w:tbl>
    <w:p w14:paraId="6A707841" w14:textId="77777777" w:rsidR="00623E95" w:rsidRDefault="00623E95" w:rsidP="00ED0892"/>
    <w:p w14:paraId="361E9610" w14:textId="77777777" w:rsidR="00285E55" w:rsidRDefault="00285E55" w:rsidP="00ED0892"/>
    <w:p w14:paraId="2EDCEC13" w14:textId="0EDF6EA9" w:rsidR="00285E55" w:rsidRPr="00285E55" w:rsidRDefault="00285E55" w:rsidP="00285E55">
      <w:pPr>
        <w:jc w:val="center"/>
        <w:rPr>
          <w:b/>
          <w:bCs/>
        </w:rPr>
      </w:pPr>
      <w:r w:rsidRPr="00285E55">
        <w:rPr>
          <w:b/>
          <w:bCs/>
        </w:rPr>
        <w:t>-- THE END --</w:t>
      </w:r>
    </w:p>
    <w:sectPr w:rsidR="00285E55" w:rsidRPr="00285E55" w:rsidSect="005E0E6A">
      <w:headerReference w:type="default" r:id="rId42"/>
      <w:footerReference w:type="default" r:id="rId43"/>
      <w:headerReference w:type="first" r:id="rId44"/>
      <w:footerReference w:type="first" r:id="rId45"/>
      <w:pgSz w:w="11906" w:h="16838" w:code="9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A0EF4" w14:textId="77777777" w:rsidR="007E2114" w:rsidRDefault="007E2114" w:rsidP="004865D4">
      <w:pPr>
        <w:pStyle w:val="ListParagraph"/>
      </w:pPr>
      <w:r>
        <w:separator/>
      </w:r>
    </w:p>
  </w:endnote>
  <w:endnote w:type="continuationSeparator" w:id="0">
    <w:p w14:paraId="0333D51C" w14:textId="77777777" w:rsidR="007E2114" w:rsidRDefault="007E2114" w:rsidP="004865D4">
      <w:pPr>
        <w:pStyle w:val="Lis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4794B" w14:textId="5B2BE85E" w:rsidR="00DA3871" w:rsidRPr="00171177" w:rsidRDefault="007355B1" w:rsidP="00171177">
    <w:pPr>
      <w:pStyle w:val="Footer"/>
      <w:pBdr>
        <w:top w:val="single" w:sz="6" w:space="1" w:color="auto"/>
      </w:pBdr>
      <w:tabs>
        <w:tab w:val="clear" w:pos="8640"/>
        <w:tab w:val="right" w:pos="8910"/>
      </w:tabs>
      <w:spacing w:line="240" w:lineRule="auto"/>
      <w:ind w:left="0"/>
      <w:rPr>
        <w:rFonts w:ascii="Arial" w:hAnsi="Arial" w:cs="Arial"/>
        <w:sz w:val="18"/>
        <w:szCs w:val="18"/>
      </w:rPr>
    </w:pPr>
    <w:r w:rsidRPr="007355B1">
      <w:rPr>
        <w:rFonts w:ascii="Arial" w:hAnsi="Arial" w:cs="Arial"/>
        <w:sz w:val="18"/>
        <w:szCs w:val="18"/>
      </w:rPr>
      <w:t>25e-BM/HR/HDCV/FSOFT</w:t>
    </w:r>
    <w:r w:rsidR="00171177" w:rsidRPr="00171177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>v1.</w:t>
    </w:r>
    <w:r w:rsidR="00C35833">
      <w:rPr>
        <w:rFonts w:ascii="Arial" w:hAnsi="Arial" w:cs="Arial"/>
        <w:sz w:val="18"/>
        <w:szCs w:val="18"/>
      </w:rPr>
      <w:t>1</w:t>
    </w:r>
    <w:r w:rsidR="00DA3871" w:rsidRPr="00171177">
      <w:rPr>
        <w:rFonts w:ascii="Arial" w:hAnsi="Arial" w:cs="Arial"/>
        <w:sz w:val="18"/>
        <w:szCs w:val="18"/>
      </w:rPr>
      <w:tab/>
      <w:t xml:space="preserve">                        Internal use</w:t>
    </w:r>
    <w:r w:rsidR="00DA3871" w:rsidRPr="00171177">
      <w:rPr>
        <w:rFonts w:ascii="Arial" w:hAnsi="Arial" w:cs="Arial"/>
        <w:sz w:val="18"/>
        <w:szCs w:val="18"/>
      </w:rPr>
      <w:tab/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begin"/>
    </w:r>
    <w:r w:rsidR="00DA3871" w:rsidRPr="0017117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separate"/>
    </w:r>
    <w:r w:rsidR="005B3F9E">
      <w:rPr>
        <w:rStyle w:val="PageNumber"/>
        <w:rFonts w:ascii="Arial" w:hAnsi="Arial" w:cs="Arial"/>
        <w:noProof/>
        <w:sz w:val="18"/>
        <w:szCs w:val="18"/>
      </w:rPr>
      <w:t>22</w:t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end"/>
    </w:r>
    <w:r w:rsidR="00DA3871" w:rsidRPr="00171177">
      <w:rPr>
        <w:rStyle w:val="PageNumber"/>
        <w:rFonts w:ascii="Arial" w:hAnsi="Arial" w:cs="Arial"/>
        <w:sz w:val="18"/>
        <w:szCs w:val="18"/>
      </w:rPr>
      <w:t>/</w:t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begin"/>
    </w:r>
    <w:r w:rsidR="00DA3871" w:rsidRPr="0017117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separate"/>
    </w:r>
    <w:r w:rsidR="005B3F9E">
      <w:rPr>
        <w:rStyle w:val="PageNumber"/>
        <w:rFonts w:ascii="Arial" w:hAnsi="Arial" w:cs="Arial"/>
        <w:noProof/>
        <w:sz w:val="18"/>
        <w:szCs w:val="18"/>
      </w:rPr>
      <w:t>23</w:t>
    </w:r>
    <w:r w:rsidR="00A530F8" w:rsidRPr="0017117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FB6520A" w14:paraId="1DEB162B" w14:textId="77777777" w:rsidTr="6FB6520A">
      <w:trPr>
        <w:trHeight w:val="300"/>
      </w:trPr>
      <w:tc>
        <w:tcPr>
          <w:tcW w:w="3210" w:type="dxa"/>
        </w:tcPr>
        <w:p w14:paraId="259861DA" w14:textId="00CF3472" w:rsidR="6FB6520A" w:rsidRDefault="6FB6520A" w:rsidP="6FB6520A">
          <w:pPr>
            <w:ind w:left="-115"/>
          </w:pPr>
        </w:p>
      </w:tc>
      <w:tc>
        <w:tcPr>
          <w:tcW w:w="3210" w:type="dxa"/>
        </w:tcPr>
        <w:p w14:paraId="4572B5D8" w14:textId="41E5F95A" w:rsidR="6FB6520A" w:rsidRDefault="6FB6520A" w:rsidP="6FB6520A">
          <w:pPr>
            <w:jc w:val="center"/>
          </w:pPr>
        </w:p>
      </w:tc>
      <w:tc>
        <w:tcPr>
          <w:tcW w:w="3210" w:type="dxa"/>
        </w:tcPr>
        <w:p w14:paraId="0301FDF3" w14:textId="672CDAC0" w:rsidR="6FB6520A" w:rsidRDefault="6FB6520A" w:rsidP="6FB6520A">
          <w:pPr>
            <w:ind w:right="-115"/>
            <w:jc w:val="right"/>
          </w:pPr>
        </w:p>
      </w:tc>
    </w:tr>
  </w:tbl>
  <w:p w14:paraId="749399D7" w14:textId="2338415F" w:rsidR="6FB6520A" w:rsidRDefault="6FB6520A" w:rsidP="6FB652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2093" w14:textId="77777777" w:rsidR="007E2114" w:rsidRDefault="007E2114" w:rsidP="004865D4">
      <w:pPr>
        <w:pStyle w:val="ListParagraph"/>
      </w:pPr>
      <w:r>
        <w:separator/>
      </w:r>
    </w:p>
  </w:footnote>
  <w:footnote w:type="continuationSeparator" w:id="0">
    <w:p w14:paraId="7A88A538" w14:textId="77777777" w:rsidR="007E2114" w:rsidRDefault="007E2114" w:rsidP="004865D4">
      <w:pPr>
        <w:pStyle w:val="List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9360" w14:textId="286E0C12" w:rsidR="00DA3871" w:rsidRPr="00771EAB" w:rsidRDefault="6FB6520A" w:rsidP="008D082D">
    <w:pPr>
      <w:pStyle w:val="Header"/>
      <w:pBdr>
        <w:bottom w:val="single" w:sz="4" w:space="1" w:color="auto"/>
      </w:pBdr>
      <w:spacing w:line="360" w:lineRule="auto"/>
      <w:rPr>
        <w:sz w:val="20"/>
        <w:szCs w:val="20"/>
      </w:rPr>
    </w:pPr>
    <w:r w:rsidRPr="6FB6520A">
      <w:rPr>
        <w:sz w:val="20"/>
        <w:szCs w:val="20"/>
      </w:rPr>
      <w:t>Lab Guides</w:t>
    </w:r>
    <w:r w:rsidR="00B41976">
      <w:tab/>
    </w:r>
    <w:r w:rsidRPr="6FB6520A">
      <w:rPr>
        <w:sz w:val="20"/>
        <w:szCs w:val="20"/>
      </w:rPr>
      <w:t>Angular With ASP.NET Core Web API</w:t>
    </w:r>
    <w:r w:rsidR="00B41976">
      <w:tab/>
    </w:r>
    <w:r w:rsidRPr="6FB6520A">
      <w:rPr>
        <w:sz w:val="20"/>
        <w:szCs w:val="20"/>
      </w:rPr>
      <w:t xml:space="preserve">                   Issue/Revision: x/y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FB6520A" w14:paraId="73FE7976" w14:textId="77777777" w:rsidTr="6FB6520A">
      <w:trPr>
        <w:trHeight w:val="300"/>
      </w:trPr>
      <w:tc>
        <w:tcPr>
          <w:tcW w:w="3210" w:type="dxa"/>
        </w:tcPr>
        <w:p w14:paraId="700A8DBD" w14:textId="4CBAEF9F" w:rsidR="6FB6520A" w:rsidRDefault="6FB6520A" w:rsidP="6FB6520A">
          <w:pPr>
            <w:ind w:left="-115"/>
          </w:pPr>
        </w:p>
      </w:tc>
      <w:tc>
        <w:tcPr>
          <w:tcW w:w="3210" w:type="dxa"/>
        </w:tcPr>
        <w:p w14:paraId="56999C7A" w14:textId="397FE292" w:rsidR="6FB6520A" w:rsidRDefault="6FB6520A" w:rsidP="6FB6520A">
          <w:pPr>
            <w:jc w:val="center"/>
          </w:pPr>
        </w:p>
      </w:tc>
      <w:tc>
        <w:tcPr>
          <w:tcW w:w="3210" w:type="dxa"/>
        </w:tcPr>
        <w:p w14:paraId="32C61C85" w14:textId="6D58670A" w:rsidR="6FB6520A" w:rsidRDefault="6FB6520A" w:rsidP="6FB6520A">
          <w:pPr>
            <w:ind w:right="-115"/>
            <w:jc w:val="right"/>
          </w:pPr>
        </w:p>
      </w:tc>
    </w:tr>
  </w:tbl>
  <w:p w14:paraId="5B54CA2E" w14:textId="5DEC224F" w:rsidR="6FB6520A" w:rsidRDefault="6FB652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FC2"/>
    <w:multiLevelType w:val="hybridMultilevel"/>
    <w:tmpl w:val="45287A34"/>
    <w:lvl w:ilvl="0" w:tplc="9FCE4E1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EA5F1D"/>
    <w:multiLevelType w:val="multilevel"/>
    <w:tmpl w:val="4C3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33CB2"/>
    <w:multiLevelType w:val="multilevel"/>
    <w:tmpl w:val="DC6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14323"/>
    <w:multiLevelType w:val="multilevel"/>
    <w:tmpl w:val="AD8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C550A"/>
    <w:multiLevelType w:val="multilevel"/>
    <w:tmpl w:val="56AE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65CD6"/>
    <w:multiLevelType w:val="multilevel"/>
    <w:tmpl w:val="CA1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208A2"/>
    <w:multiLevelType w:val="hybridMultilevel"/>
    <w:tmpl w:val="857691E4"/>
    <w:styleLink w:val="ImportedStyle1"/>
    <w:lvl w:ilvl="0" w:tplc="857691E4">
      <w:start w:val="1"/>
      <w:numFmt w:val="bullet"/>
      <w:lvlText w:val="»"/>
      <w:lvlJc w:val="left"/>
      <w:pPr>
        <w:ind w:left="72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6E169F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E1B4566E">
      <w:start w:val="1"/>
      <w:numFmt w:val="bullet"/>
      <w:lvlText w:val="▪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536EFFEC">
      <w:start w:val="1"/>
      <w:numFmt w:val="bullet"/>
      <w:lvlText w:val="•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9AE270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E3DABB4E">
      <w:start w:val="1"/>
      <w:numFmt w:val="bullet"/>
      <w:lvlText w:val="▪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59FC7C1E">
      <w:start w:val="1"/>
      <w:numFmt w:val="bullet"/>
      <w:lvlText w:val="•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28D4B1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07B02FE4">
      <w:start w:val="1"/>
      <w:numFmt w:val="bullet"/>
      <w:lvlText w:val="▪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7" w15:restartNumberingAfterBreak="0">
    <w:nsid w:val="174431AE"/>
    <w:multiLevelType w:val="hybridMultilevel"/>
    <w:tmpl w:val="A29EFEA6"/>
    <w:lvl w:ilvl="0" w:tplc="5E78970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A2B30"/>
    <w:multiLevelType w:val="multilevel"/>
    <w:tmpl w:val="A60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823"/>
    <w:multiLevelType w:val="hybridMultilevel"/>
    <w:tmpl w:val="CC929380"/>
    <w:lvl w:ilvl="0" w:tplc="2A04481C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320D5"/>
    <w:multiLevelType w:val="hybridMultilevel"/>
    <w:tmpl w:val="182CAB78"/>
    <w:lvl w:ilvl="0" w:tplc="93A224BC">
      <w:numFmt w:val="bullet"/>
      <w:pStyle w:val="DSYeuCau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B4AB7"/>
    <w:multiLevelType w:val="hybridMultilevel"/>
    <w:tmpl w:val="3FE493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45A0FED"/>
    <w:multiLevelType w:val="multilevel"/>
    <w:tmpl w:val="527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238AB"/>
    <w:multiLevelType w:val="multilevel"/>
    <w:tmpl w:val="5DE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A2006"/>
    <w:multiLevelType w:val="multilevel"/>
    <w:tmpl w:val="657A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146F3"/>
    <w:multiLevelType w:val="hybridMultilevel"/>
    <w:tmpl w:val="4F2807E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0B7416"/>
    <w:multiLevelType w:val="multilevel"/>
    <w:tmpl w:val="5FB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92A92"/>
    <w:multiLevelType w:val="multilevel"/>
    <w:tmpl w:val="9EE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605AF"/>
    <w:multiLevelType w:val="hybridMultilevel"/>
    <w:tmpl w:val="CD20C70E"/>
    <w:lvl w:ilvl="0" w:tplc="F1A636C8">
      <w:start w:val="1"/>
      <w:numFmt w:val="bullet"/>
      <w:lvlText w:val="»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C6CC8"/>
    <w:multiLevelType w:val="multilevel"/>
    <w:tmpl w:val="241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11B7B"/>
    <w:multiLevelType w:val="multilevel"/>
    <w:tmpl w:val="158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93D18"/>
    <w:multiLevelType w:val="multilevel"/>
    <w:tmpl w:val="0FF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B41A6"/>
    <w:multiLevelType w:val="multilevel"/>
    <w:tmpl w:val="968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41440"/>
    <w:multiLevelType w:val="multilevel"/>
    <w:tmpl w:val="29F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D3280"/>
    <w:multiLevelType w:val="multilevel"/>
    <w:tmpl w:val="23B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174F8"/>
    <w:multiLevelType w:val="hybridMultilevel"/>
    <w:tmpl w:val="480A0620"/>
    <w:lvl w:ilvl="0" w:tplc="60CE53E8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pStyle w:val="PB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900774">
    <w:abstractNumId w:val="0"/>
  </w:num>
  <w:num w:numId="2" w16cid:durableId="351225251">
    <w:abstractNumId w:val="6"/>
  </w:num>
  <w:num w:numId="3" w16cid:durableId="477066410">
    <w:abstractNumId w:val="18"/>
  </w:num>
  <w:num w:numId="4" w16cid:durableId="726419307">
    <w:abstractNumId w:val="10"/>
  </w:num>
  <w:num w:numId="5" w16cid:durableId="182942563">
    <w:abstractNumId w:val="25"/>
  </w:num>
  <w:num w:numId="6" w16cid:durableId="518202274">
    <w:abstractNumId w:val="23"/>
  </w:num>
  <w:num w:numId="7" w16cid:durableId="1715692870">
    <w:abstractNumId w:val="1"/>
  </w:num>
  <w:num w:numId="8" w16cid:durableId="267931933">
    <w:abstractNumId w:val="24"/>
  </w:num>
  <w:num w:numId="9" w16cid:durableId="355009458">
    <w:abstractNumId w:val="21"/>
  </w:num>
  <w:num w:numId="10" w16cid:durableId="633145860">
    <w:abstractNumId w:val="12"/>
  </w:num>
  <w:num w:numId="11" w16cid:durableId="1348016584">
    <w:abstractNumId w:val="19"/>
  </w:num>
  <w:num w:numId="12" w16cid:durableId="1827889933">
    <w:abstractNumId w:val="14"/>
  </w:num>
  <w:num w:numId="13" w16cid:durableId="899101007">
    <w:abstractNumId w:val="17"/>
  </w:num>
  <w:num w:numId="14" w16cid:durableId="1382829297">
    <w:abstractNumId w:val="3"/>
  </w:num>
  <w:num w:numId="15" w16cid:durableId="788206285">
    <w:abstractNumId w:val="16"/>
  </w:num>
  <w:num w:numId="16" w16cid:durableId="1988629030">
    <w:abstractNumId w:val="22"/>
  </w:num>
  <w:num w:numId="17" w16cid:durableId="1450540237">
    <w:abstractNumId w:val="4"/>
  </w:num>
  <w:num w:numId="18" w16cid:durableId="1112940260">
    <w:abstractNumId w:val="9"/>
  </w:num>
  <w:num w:numId="19" w16cid:durableId="333803077">
    <w:abstractNumId w:val="7"/>
  </w:num>
  <w:num w:numId="20" w16cid:durableId="1730224170">
    <w:abstractNumId w:val="11"/>
  </w:num>
  <w:num w:numId="21" w16cid:durableId="1379671634">
    <w:abstractNumId w:val="15"/>
  </w:num>
  <w:num w:numId="22" w16cid:durableId="885726635">
    <w:abstractNumId w:val="2"/>
  </w:num>
  <w:num w:numId="23" w16cid:durableId="1335373929">
    <w:abstractNumId w:val="5"/>
  </w:num>
  <w:num w:numId="24" w16cid:durableId="2063865530">
    <w:abstractNumId w:val="20"/>
  </w:num>
  <w:num w:numId="25" w16cid:durableId="2128155487">
    <w:abstractNumId w:val="8"/>
  </w:num>
  <w:num w:numId="26" w16cid:durableId="650403633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976"/>
    <w:rsid w:val="00003B1F"/>
    <w:rsid w:val="00005076"/>
    <w:rsid w:val="00006680"/>
    <w:rsid w:val="000073FC"/>
    <w:rsid w:val="00010D29"/>
    <w:rsid w:val="00013DBD"/>
    <w:rsid w:val="0002066A"/>
    <w:rsid w:val="00022BB0"/>
    <w:rsid w:val="00031534"/>
    <w:rsid w:val="000318E1"/>
    <w:rsid w:val="00031B17"/>
    <w:rsid w:val="00037779"/>
    <w:rsid w:val="0004181A"/>
    <w:rsid w:val="00044701"/>
    <w:rsid w:val="000448E3"/>
    <w:rsid w:val="00051F3E"/>
    <w:rsid w:val="00054B75"/>
    <w:rsid w:val="000562BB"/>
    <w:rsid w:val="00063447"/>
    <w:rsid w:val="00063DA7"/>
    <w:rsid w:val="000642CC"/>
    <w:rsid w:val="00085362"/>
    <w:rsid w:val="00092BB0"/>
    <w:rsid w:val="00092EC3"/>
    <w:rsid w:val="000975BB"/>
    <w:rsid w:val="000A1CB5"/>
    <w:rsid w:val="000A3E41"/>
    <w:rsid w:val="000A4425"/>
    <w:rsid w:val="000B5A8B"/>
    <w:rsid w:val="000B67A0"/>
    <w:rsid w:val="000B6995"/>
    <w:rsid w:val="000B7887"/>
    <w:rsid w:val="000C11D3"/>
    <w:rsid w:val="000C1FE0"/>
    <w:rsid w:val="000C38DF"/>
    <w:rsid w:val="000C4A66"/>
    <w:rsid w:val="000C4DB6"/>
    <w:rsid w:val="000C50F9"/>
    <w:rsid w:val="000D26B8"/>
    <w:rsid w:val="000D2C36"/>
    <w:rsid w:val="000D2EF7"/>
    <w:rsid w:val="000D42F5"/>
    <w:rsid w:val="000D7F6F"/>
    <w:rsid w:val="000E3551"/>
    <w:rsid w:val="000F0720"/>
    <w:rsid w:val="000F1D37"/>
    <w:rsid w:val="000F29CA"/>
    <w:rsid w:val="00102CD9"/>
    <w:rsid w:val="00113D0B"/>
    <w:rsid w:val="00117AE8"/>
    <w:rsid w:val="00117CA7"/>
    <w:rsid w:val="001207DB"/>
    <w:rsid w:val="00127B81"/>
    <w:rsid w:val="00145FF9"/>
    <w:rsid w:val="00151B68"/>
    <w:rsid w:val="001530E5"/>
    <w:rsid w:val="00157693"/>
    <w:rsid w:val="00157754"/>
    <w:rsid w:val="00163CE7"/>
    <w:rsid w:val="001650B5"/>
    <w:rsid w:val="00167DA8"/>
    <w:rsid w:val="00171177"/>
    <w:rsid w:val="001732BE"/>
    <w:rsid w:val="001742C5"/>
    <w:rsid w:val="0017515D"/>
    <w:rsid w:val="001820A9"/>
    <w:rsid w:val="0018407E"/>
    <w:rsid w:val="0018422B"/>
    <w:rsid w:val="0019052B"/>
    <w:rsid w:val="00194080"/>
    <w:rsid w:val="001960AA"/>
    <w:rsid w:val="001A412D"/>
    <w:rsid w:val="001A41A7"/>
    <w:rsid w:val="001A4C1A"/>
    <w:rsid w:val="001A7B94"/>
    <w:rsid w:val="001B2BD5"/>
    <w:rsid w:val="001B6D10"/>
    <w:rsid w:val="001B72EE"/>
    <w:rsid w:val="001C17E4"/>
    <w:rsid w:val="001C192F"/>
    <w:rsid w:val="001C27E1"/>
    <w:rsid w:val="001C51F6"/>
    <w:rsid w:val="001D41A7"/>
    <w:rsid w:val="001D6C75"/>
    <w:rsid w:val="001D73DF"/>
    <w:rsid w:val="001E05CE"/>
    <w:rsid w:val="001E217D"/>
    <w:rsid w:val="001E5DFA"/>
    <w:rsid w:val="001E7DBA"/>
    <w:rsid w:val="001E7F01"/>
    <w:rsid w:val="001F23D0"/>
    <w:rsid w:val="001F3EED"/>
    <w:rsid w:val="001F455A"/>
    <w:rsid w:val="001F5A02"/>
    <w:rsid w:val="001F79EB"/>
    <w:rsid w:val="00201C24"/>
    <w:rsid w:val="002039D6"/>
    <w:rsid w:val="00210CB6"/>
    <w:rsid w:val="00212B1B"/>
    <w:rsid w:val="002231EC"/>
    <w:rsid w:val="002273D0"/>
    <w:rsid w:val="002279BD"/>
    <w:rsid w:val="00233A5D"/>
    <w:rsid w:val="002348DF"/>
    <w:rsid w:val="002353A4"/>
    <w:rsid w:val="002378CF"/>
    <w:rsid w:val="002432AC"/>
    <w:rsid w:val="002454BF"/>
    <w:rsid w:val="00251E83"/>
    <w:rsid w:val="002555F0"/>
    <w:rsid w:val="00255B7B"/>
    <w:rsid w:val="002571AC"/>
    <w:rsid w:val="002670D1"/>
    <w:rsid w:val="00280532"/>
    <w:rsid w:val="00285E55"/>
    <w:rsid w:val="002863CD"/>
    <w:rsid w:val="002934C6"/>
    <w:rsid w:val="00297905"/>
    <w:rsid w:val="002A0595"/>
    <w:rsid w:val="002A1B75"/>
    <w:rsid w:val="002A3D97"/>
    <w:rsid w:val="002A411E"/>
    <w:rsid w:val="002A62B1"/>
    <w:rsid w:val="002A76E7"/>
    <w:rsid w:val="002A7C94"/>
    <w:rsid w:val="002B0A63"/>
    <w:rsid w:val="002B1ADE"/>
    <w:rsid w:val="002B262C"/>
    <w:rsid w:val="002B37B8"/>
    <w:rsid w:val="002B6010"/>
    <w:rsid w:val="002C3F93"/>
    <w:rsid w:val="002C5099"/>
    <w:rsid w:val="002C697D"/>
    <w:rsid w:val="002E3CAE"/>
    <w:rsid w:val="002E4DC1"/>
    <w:rsid w:val="002E5411"/>
    <w:rsid w:val="002F1A6E"/>
    <w:rsid w:val="002F3B39"/>
    <w:rsid w:val="002F5331"/>
    <w:rsid w:val="002F5DBF"/>
    <w:rsid w:val="002F77D4"/>
    <w:rsid w:val="0030043D"/>
    <w:rsid w:val="00300E9D"/>
    <w:rsid w:val="00301DDE"/>
    <w:rsid w:val="00302A23"/>
    <w:rsid w:val="003032F8"/>
    <w:rsid w:val="003064AE"/>
    <w:rsid w:val="00311334"/>
    <w:rsid w:val="00313EBD"/>
    <w:rsid w:val="00314E3D"/>
    <w:rsid w:val="0032397B"/>
    <w:rsid w:val="0033017F"/>
    <w:rsid w:val="00330A24"/>
    <w:rsid w:val="00330F23"/>
    <w:rsid w:val="00332CDD"/>
    <w:rsid w:val="0033754F"/>
    <w:rsid w:val="00337C73"/>
    <w:rsid w:val="003400BA"/>
    <w:rsid w:val="0034245E"/>
    <w:rsid w:val="0034721A"/>
    <w:rsid w:val="00360613"/>
    <w:rsid w:val="003613A0"/>
    <w:rsid w:val="00361EF1"/>
    <w:rsid w:val="00364177"/>
    <w:rsid w:val="00365320"/>
    <w:rsid w:val="00365484"/>
    <w:rsid w:val="00371A4F"/>
    <w:rsid w:val="003775F6"/>
    <w:rsid w:val="0038255B"/>
    <w:rsid w:val="00385A1D"/>
    <w:rsid w:val="00397937"/>
    <w:rsid w:val="003A4BE6"/>
    <w:rsid w:val="003B1595"/>
    <w:rsid w:val="003B4CED"/>
    <w:rsid w:val="003C06B6"/>
    <w:rsid w:val="003C06E7"/>
    <w:rsid w:val="003C1ED1"/>
    <w:rsid w:val="003C45B3"/>
    <w:rsid w:val="003C5B6F"/>
    <w:rsid w:val="003C5FFC"/>
    <w:rsid w:val="003D0F4E"/>
    <w:rsid w:val="003D170F"/>
    <w:rsid w:val="003D23DC"/>
    <w:rsid w:val="003D24A1"/>
    <w:rsid w:val="003D3B54"/>
    <w:rsid w:val="003D4747"/>
    <w:rsid w:val="003D552E"/>
    <w:rsid w:val="003D6CC1"/>
    <w:rsid w:val="003E0F9B"/>
    <w:rsid w:val="003E294C"/>
    <w:rsid w:val="003E6B92"/>
    <w:rsid w:val="003F061D"/>
    <w:rsid w:val="003F0FCB"/>
    <w:rsid w:val="003F19DF"/>
    <w:rsid w:val="003F2AD9"/>
    <w:rsid w:val="003F4D37"/>
    <w:rsid w:val="003F660D"/>
    <w:rsid w:val="003F684D"/>
    <w:rsid w:val="0040041F"/>
    <w:rsid w:val="00400765"/>
    <w:rsid w:val="0040439C"/>
    <w:rsid w:val="004053C9"/>
    <w:rsid w:val="00421441"/>
    <w:rsid w:val="0043046F"/>
    <w:rsid w:val="00431221"/>
    <w:rsid w:val="00435032"/>
    <w:rsid w:val="00436ABE"/>
    <w:rsid w:val="004448CD"/>
    <w:rsid w:val="00451757"/>
    <w:rsid w:val="00453047"/>
    <w:rsid w:val="0045364B"/>
    <w:rsid w:val="004559F0"/>
    <w:rsid w:val="00460CE0"/>
    <w:rsid w:val="00460F84"/>
    <w:rsid w:val="00461081"/>
    <w:rsid w:val="004624B6"/>
    <w:rsid w:val="00472087"/>
    <w:rsid w:val="0047257E"/>
    <w:rsid w:val="0047477A"/>
    <w:rsid w:val="004756FF"/>
    <w:rsid w:val="0048159E"/>
    <w:rsid w:val="00481FBE"/>
    <w:rsid w:val="004821F7"/>
    <w:rsid w:val="00485C54"/>
    <w:rsid w:val="004865D4"/>
    <w:rsid w:val="004878CB"/>
    <w:rsid w:val="0049508A"/>
    <w:rsid w:val="00496CCD"/>
    <w:rsid w:val="004A09A1"/>
    <w:rsid w:val="004A2015"/>
    <w:rsid w:val="004A4409"/>
    <w:rsid w:val="004A4B9A"/>
    <w:rsid w:val="004A7C3B"/>
    <w:rsid w:val="004B23E7"/>
    <w:rsid w:val="004B601A"/>
    <w:rsid w:val="004C07BC"/>
    <w:rsid w:val="004C3A44"/>
    <w:rsid w:val="004C3EBC"/>
    <w:rsid w:val="004C46D4"/>
    <w:rsid w:val="004C50FF"/>
    <w:rsid w:val="004D5D6D"/>
    <w:rsid w:val="004D5ED6"/>
    <w:rsid w:val="004E17C4"/>
    <w:rsid w:val="004E2AD3"/>
    <w:rsid w:val="004E40FB"/>
    <w:rsid w:val="004E4D85"/>
    <w:rsid w:val="004E519F"/>
    <w:rsid w:val="004E769C"/>
    <w:rsid w:val="004F1603"/>
    <w:rsid w:val="004F595C"/>
    <w:rsid w:val="005005D3"/>
    <w:rsid w:val="0050111B"/>
    <w:rsid w:val="005032BC"/>
    <w:rsid w:val="0050359B"/>
    <w:rsid w:val="005036BD"/>
    <w:rsid w:val="005048A0"/>
    <w:rsid w:val="00513275"/>
    <w:rsid w:val="0051496B"/>
    <w:rsid w:val="0051613E"/>
    <w:rsid w:val="005170C9"/>
    <w:rsid w:val="00520E2A"/>
    <w:rsid w:val="00523598"/>
    <w:rsid w:val="00524316"/>
    <w:rsid w:val="005259B3"/>
    <w:rsid w:val="0053500E"/>
    <w:rsid w:val="00553C8F"/>
    <w:rsid w:val="005578FD"/>
    <w:rsid w:val="0056236F"/>
    <w:rsid w:val="00562C13"/>
    <w:rsid w:val="005673E0"/>
    <w:rsid w:val="00570B31"/>
    <w:rsid w:val="005747D2"/>
    <w:rsid w:val="005756F3"/>
    <w:rsid w:val="00577021"/>
    <w:rsid w:val="0057792B"/>
    <w:rsid w:val="00581F03"/>
    <w:rsid w:val="00582855"/>
    <w:rsid w:val="00585E5E"/>
    <w:rsid w:val="00590FA0"/>
    <w:rsid w:val="00591528"/>
    <w:rsid w:val="005940DB"/>
    <w:rsid w:val="0059753A"/>
    <w:rsid w:val="005A21DF"/>
    <w:rsid w:val="005A6AEA"/>
    <w:rsid w:val="005B3F9E"/>
    <w:rsid w:val="005B595F"/>
    <w:rsid w:val="005C20E6"/>
    <w:rsid w:val="005C2934"/>
    <w:rsid w:val="005C5B42"/>
    <w:rsid w:val="005C606E"/>
    <w:rsid w:val="005C7CD3"/>
    <w:rsid w:val="005D1AFC"/>
    <w:rsid w:val="005D2EC6"/>
    <w:rsid w:val="005D59ED"/>
    <w:rsid w:val="005D6FDA"/>
    <w:rsid w:val="005D7703"/>
    <w:rsid w:val="005E0E6A"/>
    <w:rsid w:val="005E1A3B"/>
    <w:rsid w:val="005E1B8E"/>
    <w:rsid w:val="005E64CE"/>
    <w:rsid w:val="005E6B79"/>
    <w:rsid w:val="005E78DB"/>
    <w:rsid w:val="00600A08"/>
    <w:rsid w:val="00601C22"/>
    <w:rsid w:val="00605708"/>
    <w:rsid w:val="006062A8"/>
    <w:rsid w:val="006071A5"/>
    <w:rsid w:val="0061104F"/>
    <w:rsid w:val="006125F9"/>
    <w:rsid w:val="00612A90"/>
    <w:rsid w:val="00614108"/>
    <w:rsid w:val="00615D67"/>
    <w:rsid w:val="00617402"/>
    <w:rsid w:val="00617469"/>
    <w:rsid w:val="00617799"/>
    <w:rsid w:val="0062004D"/>
    <w:rsid w:val="006221BD"/>
    <w:rsid w:val="00623E95"/>
    <w:rsid w:val="00625FB5"/>
    <w:rsid w:val="006304A0"/>
    <w:rsid w:val="00636747"/>
    <w:rsid w:val="006367E3"/>
    <w:rsid w:val="00637D67"/>
    <w:rsid w:val="006438DA"/>
    <w:rsid w:val="00644C8C"/>
    <w:rsid w:val="006476AE"/>
    <w:rsid w:val="00651439"/>
    <w:rsid w:val="00652ACB"/>
    <w:rsid w:val="00652D5B"/>
    <w:rsid w:val="00654B1E"/>
    <w:rsid w:val="00655B7E"/>
    <w:rsid w:val="0065679C"/>
    <w:rsid w:val="006573D0"/>
    <w:rsid w:val="00660B34"/>
    <w:rsid w:val="00667D6B"/>
    <w:rsid w:val="0067293D"/>
    <w:rsid w:val="00674B66"/>
    <w:rsid w:val="00676D08"/>
    <w:rsid w:val="00683E26"/>
    <w:rsid w:val="006862F1"/>
    <w:rsid w:val="00687D31"/>
    <w:rsid w:val="00695425"/>
    <w:rsid w:val="00697B23"/>
    <w:rsid w:val="00697E34"/>
    <w:rsid w:val="006A10AC"/>
    <w:rsid w:val="006A1A86"/>
    <w:rsid w:val="006A35E3"/>
    <w:rsid w:val="006A6E01"/>
    <w:rsid w:val="006B5383"/>
    <w:rsid w:val="006B7610"/>
    <w:rsid w:val="006D130F"/>
    <w:rsid w:val="006D4487"/>
    <w:rsid w:val="006D5FAC"/>
    <w:rsid w:val="006D6EA0"/>
    <w:rsid w:val="006E05F7"/>
    <w:rsid w:val="006E38F0"/>
    <w:rsid w:val="006F2DB5"/>
    <w:rsid w:val="006F3AAA"/>
    <w:rsid w:val="006F5DCE"/>
    <w:rsid w:val="00702A97"/>
    <w:rsid w:val="00714A36"/>
    <w:rsid w:val="007228A1"/>
    <w:rsid w:val="00722F41"/>
    <w:rsid w:val="007249C2"/>
    <w:rsid w:val="007258E9"/>
    <w:rsid w:val="00727AFF"/>
    <w:rsid w:val="00730E39"/>
    <w:rsid w:val="00731EC2"/>
    <w:rsid w:val="007355B1"/>
    <w:rsid w:val="00737438"/>
    <w:rsid w:val="00737847"/>
    <w:rsid w:val="007406D1"/>
    <w:rsid w:val="00741C20"/>
    <w:rsid w:val="00743442"/>
    <w:rsid w:val="00745BF1"/>
    <w:rsid w:val="00747882"/>
    <w:rsid w:val="0075061E"/>
    <w:rsid w:val="00752093"/>
    <w:rsid w:val="00761F5F"/>
    <w:rsid w:val="007626C3"/>
    <w:rsid w:val="00762E84"/>
    <w:rsid w:val="00766F41"/>
    <w:rsid w:val="00767CB4"/>
    <w:rsid w:val="007703F4"/>
    <w:rsid w:val="00771EAB"/>
    <w:rsid w:val="007727A7"/>
    <w:rsid w:val="00781E70"/>
    <w:rsid w:val="00787511"/>
    <w:rsid w:val="00787D3F"/>
    <w:rsid w:val="00787D87"/>
    <w:rsid w:val="00794876"/>
    <w:rsid w:val="007957CA"/>
    <w:rsid w:val="0079687A"/>
    <w:rsid w:val="00797BB9"/>
    <w:rsid w:val="007A2FE4"/>
    <w:rsid w:val="007A5F82"/>
    <w:rsid w:val="007B4B29"/>
    <w:rsid w:val="007C0494"/>
    <w:rsid w:val="007C1ACD"/>
    <w:rsid w:val="007C4606"/>
    <w:rsid w:val="007C5E75"/>
    <w:rsid w:val="007D046C"/>
    <w:rsid w:val="007D44D6"/>
    <w:rsid w:val="007D798C"/>
    <w:rsid w:val="007E0635"/>
    <w:rsid w:val="007E0DC7"/>
    <w:rsid w:val="007E0E60"/>
    <w:rsid w:val="007E17FD"/>
    <w:rsid w:val="007E2114"/>
    <w:rsid w:val="007E4C6B"/>
    <w:rsid w:val="007F60E9"/>
    <w:rsid w:val="00801D8C"/>
    <w:rsid w:val="00802C7F"/>
    <w:rsid w:val="00805D87"/>
    <w:rsid w:val="0081101C"/>
    <w:rsid w:val="0081480B"/>
    <w:rsid w:val="008166A6"/>
    <w:rsid w:val="0081676B"/>
    <w:rsid w:val="008225D2"/>
    <w:rsid w:val="00825E00"/>
    <w:rsid w:val="00826399"/>
    <w:rsid w:val="00826F93"/>
    <w:rsid w:val="00832881"/>
    <w:rsid w:val="00844DC4"/>
    <w:rsid w:val="00846F78"/>
    <w:rsid w:val="00851249"/>
    <w:rsid w:val="00852D96"/>
    <w:rsid w:val="00855AF6"/>
    <w:rsid w:val="00860A98"/>
    <w:rsid w:val="00860E6D"/>
    <w:rsid w:val="00862BE6"/>
    <w:rsid w:val="00867581"/>
    <w:rsid w:val="0088099F"/>
    <w:rsid w:val="00880DF7"/>
    <w:rsid w:val="008838C8"/>
    <w:rsid w:val="00890112"/>
    <w:rsid w:val="00892F98"/>
    <w:rsid w:val="00893E3C"/>
    <w:rsid w:val="00895CC8"/>
    <w:rsid w:val="00896FDE"/>
    <w:rsid w:val="008A0793"/>
    <w:rsid w:val="008A25B1"/>
    <w:rsid w:val="008A4DED"/>
    <w:rsid w:val="008A6098"/>
    <w:rsid w:val="008A74F1"/>
    <w:rsid w:val="008A7734"/>
    <w:rsid w:val="008B50E1"/>
    <w:rsid w:val="008B5C61"/>
    <w:rsid w:val="008B694F"/>
    <w:rsid w:val="008C016E"/>
    <w:rsid w:val="008C259B"/>
    <w:rsid w:val="008D082D"/>
    <w:rsid w:val="008D12E4"/>
    <w:rsid w:val="008D27E0"/>
    <w:rsid w:val="008D3B74"/>
    <w:rsid w:val="008D5AA2"/>
    <w:rsid w:val="008E05D1"/>
    <w:rsid w:val="008E3249"/>
    <w:rsid w:val="008F0AC1"/>
    <w:rsid w:val="008F7CFE"/>
    <w:rsid w:val="00901F7E"/>
    <w:rsid w:val="00904BAE"/>
    <w:rsid w:val="00904E32"/>
    <w:rsid w:val="0090699E"/>
    <w:rsid w:val="00910094"/>
    <w:rsid w:val="00911129"/>
    <w:rsid w:val="0091757E"/>
    <w:rsid w:val="00917707"/>
    <w:rsid w:val="00917CA0"/>
    <w:rsid w:val="00922392"/>
    <w:rsid w:val="00922ED5"/>
    <w:rsid w:val="0093361F"/>
    <w:rsid w:val="009336BD"/>
    <w:rsid w:val="00934221"/>
    <w:rsid w:val="00941A36"/>
    <w:rsid w:val="00943CFF"/>
    <w:rsid w:val="0094456A"/>
    <w:rsid w:val="009470F2"/>
    <w:rsid w:val="009471BC"/>
    <w:rsid w:val="009511EC"/>
    <w:rsid w:val="009570A3"/>
    <w:rsid w:val="00960988"/>
    <w:rsid w:val="009623A9"/>
    <w:rsid w:val="00962A92"/>
    <w:rsid w:val="00963E52"/>
    <w:rsid w:val="009652F2"/>
    <w:rsid w:val="009668F0"/>
    <w:rsid w:val="00973CBE"/>
    <w:rsid w:val="0097776C"/>
    <w:rsid w:val="009921DF"/>
    <w:rsid w:val="00993F61"/>
    <w:rsid w:val="009A0844"/>
    <w:rsid w:val="009A3047"/>
    <w:rsid w:val="009C19C2"/>
    <w:rsid w:val="009C2B2B"/>
    <w:rsid w:val="009C76D0"/>
    <w:rsid w:val="009D2A38"/>
    <w:rsid w:val="009D6E3E"/>
    <w:rsid w:val="009E23AC"/>
    <w:rsid w:val="009E5C98"/>
    <w:rsid w:val="009E66A7"/>
    <w:rsid w:val="009F3057"/>
    <w:rsid w:val="009F4393"/>
    <w:rsid w:val="00A02214"/>
    <w:rsid w:val="00A15872"/>
    <w:rsid w:val="00A21C0D"/>
    <w:rsid w:val="00A23372"/>
    <w:rsid w:val="00A256DB"/>
    <w:rsid w:val="00A2732E"/>
    <w:rsid w:val="00A30DBB"/>
    <w:rsid w:val="00A32093"/>
    <w:rsid w:val="00A34B90"/>
    <w:rsid w:val="00A3582F"/>
    <w:rsid w:val="00A40A59"/>
    <w:rsid w:val="00A4556E"/>
    <w:rsid w:val="00A525DC"/>
    <w:rsid w:val="00A530F8"/>
    <w:rsid w:val="00A6087A"/>
    <w:rsid w:val="00A632B0"/>
    <w:rsid w:val="00A67E69"/>
    <w:rsid w:val="00A74073"/>
    <w:rsid w:val="00A81935"/>
    <w:rsid w:val="00A8297B"/>
    <w:rsid w:val="00A875D2"/>
    <w:rsid w:val="00A9419F"/>
    <w:rsid w:val="00A948B8"/>
    <w:rsid w:val="00A96A10"/>
    <w:rsid w:val="00AA02BE"/>
    <w:rsid w:val="00AA2F09"/>
    <w:rsid w:val="00AB2652"/>
    <w:rsid w:val="00AB3911"/>
    <w:rsid w:val="00AB5C3D"/>
    <w:rsid w:val="00AC6A55"/>
    <w:rsid w:val="00AD4BF2"/>
    <w:rsid w:val="00AE1EF1"/>
    <w:rsid w:val="00AF0F10"/>
    <w:rsid w:val="00AF153D"/>
    <w:rsid w:val="00AF3DD5"/>
    <w:rsid w:val="00AF48DC"/>
    <w:rsid w:val="00AF5D83"/>
    <w:rsid w:val="00AF70F7"/>
    <w:rsid w:val="00B009D0"/>
    <w:rsid w:val="00B01046"/>
    <w:rsid w:val="00B01961"/>
    <w:rsid w:val="00B02EB8"/>
    <w:rsid w:val="00B041B8"/>
    <w:rsid w:val="00B04D27"/>
    <w:rsid w:val="00B06BB9"/>
    <w:rsid w:val="00B07C32"/>
    <w:rsid w:val="00B10697"/>
    <w:rsid w:val="00B11EC0"/>
    <w:rsid w:val="00B15E87"/>
    <w:rsid w:val="00B22E53"/>
    <w:rsid w:val="00B23B6F"/>
    <w:rsid w:val="00B24099"/>
    <w:rsid w:val="00B24529"/>
    <w:rsid w:val="00B267EF"/>
    <w:rsid w:val="00B2785C"/>
    <w:rsid w:val="00B328DB"/>
    <w:rsid w:val="00B34337"/>
    <w:rsid w:val="00B41976"/>
    <w:rsid w:val="00B44D0C"/>
    <w:rsid w:val="00B467C8"/>
    <w:rsid w:val="00B560AD"/>
    <w:rsid w:val="00B57E14"/>
    <w:rsid w:val="00B632B1"/>
    <w:rsid w:val="00B70B62"/>
    <w:rsid w:val="00B73D62"/>
    <w:rsid w:val="00B73D8E"/>
    <w:rsid w:val="00B77A4F"/>
    <w:rsid w:val="00B80BFA"/>
    <w:rsid w:val="00B80FB8"/>
    <w:rsid w:val="00B865AD"/>
    <w:rsid w:val="00B904C6"/>
    <w:rsid w:val="00B9141E"/>
    <w:rsid w:val="00B92DDF"/>
    <w:rsid w:val="00BA1153"/>
    <w:rsid w:val="00BA19AD"/>
    <w:rsid w:val="00BA3600"/>
    <w:rsid w:val="00BA47E2"/>
    <w:rsid w:val="00BA50C8"/>
    <w:rsid w:val="00BA5303"/>
    <w:rsid w:val="00BA573B"/>
    <w:rsid w:val="00BA597F"/>
    <w:rsid w:val="00BB31EA"/>
    <w:rsid w:val="00BC1DF7"/>
    <w:rsid w:val="00BC5DF1"/>
    <w:rsid w:val="00BD36E2"/>
    <w:rsid w:val="00BD5058"/>
    <w:rsid w:val="00BD5DFB"/>
    <w:rsid w:val="00BD787F"/>
    <w:rsid w:val="00BE10F7"/>
    <w:rsid w:val="00BE2353"/>
    <w:rsid w:val="00BE2C4F"/>
    <w:rsid w:val="00BE3DE2"/>
    <w:rsid w:val="00BE4A9E"/>
    <w:rsid w:val="00BE56FB"/>
    <w:rsid w:val="00BE58E3"/>
    <w:rsid w:val="00BE7014"/>
    <w:rsid w:val="00BE7760"/>
    <w:rsid w:val="00BF110E"/>
    <w:rsid w:val="00BF11A4"/>
    <w:rsid w:val="00BF4FF2"/>
    <w:rsid w:val="00C00526"/>
    <w:rsid w:val="00C13AF3"/>
    <w:rsid w:val="00C162DC"/>
    <w:rsid w:val="00C17A7E"/>
    <w:rsid w:val="00C21A42"/>
    <w:rsid w:val="00C234A7"/>
    <w:rsid w:val="00C24F78"/>
    <w:rsid w:val="00C269DD"/>
    <w:rsid w:val="00C26B54"/>
    <w:rsid w:val="00C30955"/>
    <w:rsid w:val="00C31E40"/>
    <w:rsid w:val="00C35833"/>
    <w:rsid w:val="00C36B0F"/>
    <w:rsid w:val="00C378AE"/>
    <w:rsid w:val="00C40BDF"/>
    <w:rsid w:val="00C43DDC"/>
    <w:rsid w:val="00C45A55"/>
    <w:rsid w:val="00C511EA"/>
    <w:rsid w:val="00C638BB"/>
    <w:rsid w:val="00C710DA"/>
    <w:rsid w:val="00C71A70"/>
    <w:rsid w:val="00C745F9"/>
    <w:rsid w:val="00C80FB6"/>
    <w:rsid w:val="00C81D6E"/>
    <w:rsid w:val="00C82699"/>
    <w:rsid w:val="00C831CE"/>
    <w:rsid w:val="00C836EA"/>
    <w:rsid w:val="00C86641"/>
    <w:rsid w:val="00C92A0E"/>
    <w:rsid w:val="00C945DB"/>
    <w:rsid w:val="00C96730"/>
    <w:rsid w:val="00CA2687"/>
    <w:rsid w:val="00CA3CDE"/>
    <w:rsid w:val="00CB1123"/>
    <w:rsid w:val="00CB317E"/>
    <w:rsid w:val="00CB4496"/>
    <w:rsid w:val="00CB5AE4"/>
    <w:rsid w:val="00CB7F47"/>
    <w:rsid w:val="00CC0FCA"/>
    <w:rsid w:val="00CC46DF"/>
    <w:rsid w:val="00CC56D8"/>
    <w:rsid w:val="00CD062B"/>
    <w:rsid w:val="00CD171A"/>
    <w:rsid w:val="00CE04B3"/>
    <w:rsid w:val="00CE217D"/>
    <w:rsid w:val="00CE312A"/>
    <w:rsid w:val="00CE3544"/>
    <w:rsid w:val="00CE4E63"/>
    <w:rsid w:val="00CE774C"/>
    <w:rsid w:val="00CF4A9F"/>
    <w:rsid w:val="00CF517A"/>
    <w:rsid w:val="00D01CEC"/>
    <w:rsid w:val="00D03AE1"/>
    <w:rsid w:val="00D06CD6"/>
    <w:rsid w:val="00D1159D"/>
    <w:rsid w:val="00D1306F"/>
    <w:rsid w:val="00D163D6"/>
    <w:rsid w:val="00D2094B"/>
    <w:rsid w:val="00D21A33"/>
    <w:rsid w:val="00D22F69"/>
    <w:rsid w:val="00D2792D"/>
    <w:rsid w:val="00D27F40"/>
    <w:rsid w:val="00D30A56"/>
    <w:rsid w:val="00D31052"/>
    <w:rsid w:val="00D37CAC"/>
    <w:rsid w:val="00D444CB"/>
    <w:rsid w:val="00D44FAA"/>
    <w:rsid w:val="00D50545"/>
    <w:rsid w:val="00D5289D"/>
    <w:rsid w:val="00D552D4"/>
    <w:rsid w:val="00D7022A"/>
    <w:rsid w:val="00D703A6"/>
    <w:rsid w:val="00D743AC"/>
    <w:rsid w:val="00D74F11"/>
    <w:rsid w:val="00D7550C"/>
    <w:rsid w:val="00D80731"/>
    <w:rsid w:val="00D82C80"/>
    <w:rsid w:val="00D83C58"/>
    <w:rsid w:val="00D84A28"/>
    <w:rsid w:val="00D85D5C"/>
    <w:rsid w:val="00D85DAE"/>
    <w:rsid w:val="00D87643"/>
    <w:rsid w:val="00D90B99"/>
    <w:rsid w:val="00D949DF"/>
    <w:rsid w:val="00D976A1"/>
    <w:rsid w:val="00DA2862"/>
    <w:rsid w:val="00DA3871"/>
    <w:rsid w:val="00DA395E"/>
    <w:rsid w:val="00DA6D10"/>
    <w:rsid w:val="00DB3AF7"/>
    <w:rsid w:val="00DB40D6"/>
    <w:rsid w:val="00DB79D9"/>
    <w:rsid w:val="00DC37F7"/>
    <w:rsid w:val="00DC6B8C"/>
    <w:rsid w:val="00DC6EEC"/>
    <w:rsid w:val="00DC760A"/>
    <w:rsid w:val="00DD0A5F"/>
    <w:rsid w:val="00DD0F4E"/>
    <w:rsid w:val="00DD112A"/>
    <w:rsid w:val="00DD698E"/>
    <w:rsid w:val="00DD75D4"/>
    <w:rsid w:val="00DD769A"/>
    <w:rsid w:val="00DD7950"/>
    <w:rsid w:val="00DD7D8B"/>
    <w:rsid w:val="00DE5C93"/>
    <w:rsid w:val="00DE7256"/>
    <w:rsid w:val="00DF27A0"/>
    <w:rsid w:val="00E0688C"/>
    <w:rsid w:val="00E06931"/>
    <w:rsid w:val="00E06A12"/>
    <w:rsid w:val="00E137C3"/>
    <w:rsid w:val="00E139EB"/>
    <w:rsid w:val="00E13D49"/>
    <w:rsid w:val="00E14CB4"/>
    <w:rsid w:val="00E16EB9"/>
    <w:rsid w:val="00E21B28"/>
    <w:rsid w:val="00E26545"/>
    <w:rsid w:val="00E303C6"/>
    <w:rsid w:val="00E37553"/>
    <w:rsid w:val="00E40449"/>
    <w:rsid w:val="00E417C2"/>
    <w:rsid w:val="00E41B1C"/>
    <w:rsid w:val="00E44C1F"/>
    <w:rsid w:val="00E45475"/>
    <w:rsid w:val="00E53B6B"/>
    <w:rsid w:val="00E541BE"/>
    <w:rsid w:val="00E579FD"/>
    <w:rsid w:val="00E606F9"/>
    <w:rsid w:val="00E60DE0"/>
    <w:rsid w:val="00E610B1"/>
    <w:rsid w:val="00E61BC0"/>
    <w:rsid w:val="00E64829"/>
    <w:rsid w:val="00E64C69"/>
    <w:rsid w:val="00E6527F"/>
    <w:rsid w:val="00E67C88"/>
    <w:rsid w:val="00E7492A"/>
    <w:rsid w:val="00E75F03"/>
    <w:rsid w:val="00E75F68"/>
    <w:rsid w:val="00E801F7"/>
    <w:rsid w:val="00E81CD2"/>
    <w:rsid w:val="00E837E9"/>
    <w:rsid w:val="00E86ACE"/>
    <w:rsid w:val="00E93DAB"/>
    <w:rsid w:val="00E95A4B"/>
    <w:rsid w:val="00E961BC"/>
    <w:rsid w:val="00EA37CD"/>
    <w:rsid w:val="00EA60FB"/>
    <w:rsid w:val="00EA7366"/>
    <w:rsid w:val="00EB02A7"/>
    <w:rsid w:val="00EB0A54"/>
    <w:rsid w:val="00EB1AF3"/>
    <w:rsid w:val="00EB64BC"/>
    <w:rsid w:val="00EB7598"/>
    <w:rsid w:val="00EC0854"/>
    <w:rsid w:val="00EC45B9"/>
    <w:rsid w:val="00EC6857"/>
    <w:rsid w:val="00ED0892"/>
    <w:rsid w:val="00ED12C2"/>
    <w:rsid w:val="00ED180E"/>
    <w:rsid w:val="00ED398B"/>
    <w:rsid w:val="00ED3D83"/>
    <w:rsid w:val="00ED5106"/>
    <w:rsid w:val="00ED5724"/>
    <w:rsid w:val="00EE0DC9"/>
    <w:rsid w:val="00EE2265"/>
    <w:rsid w:val="00EE3943"/>
    <w:rsid w:val="00EE46E6"/>
    <w:rsid w:val="00EE54E8"/>
    <w:rsid w:val="00EF124B"/>
    <w:rsid w:val="00EF408D"/>
    <w:rsid w:val="00EF4573"/>
    <w:rsid w:val="00EF56FC"/>
    <w:rsid w:val="00F04709"/>
    <w:rsid w:val="00F047E1"/>
    <w:rsid w:val="00F04885"/>
    <w:rsid w:val="00F06DD4"/>
    <w:rsid w:val="00F075E7"/>
    <w:rsid w:val="00F10E0F"/>
    <w:rsid w:val="00F11FC0"/>
    <w:rsid w:val="00F1334E"/>
    <w:rsid w:val="00F13C0D"/>
    <w:rsid w:val="00F170AC"/>
    <w:rsid w:val="00F21C20"/>
    <w:rsid w:val="00F25A84"/>
    <w:rsid w:val="00F36651"/>
    <w:rsid w:val="00F36774"/>
    <w:rsid w:val="00F4059C"/>
    <w:rsid w:val="00F40D04"/>
    <w:rsid w:val="00F4347B"/>
    <w:rsid w:val="00F438E9"/>
    <w:rsid w:val="00F45547"/>
    <w:rsid w:val="00F5261D"/>
    <w:rsid w:val="00F61736"/>
    <w:rsid w:val="00F63ADF"/>
    <w:rsid w:val="00F63D36"/>
    <w:rsid w:val="00F674D4"/>
    <w:rsid w:val="00F7003C"/>
    <w:rsid w:val="00F841E6"/>
    <w:rsid w:val="00F84C7A"/>
    <w:rsid w:val="00F87CA1"/>
    <w:rsid w:val="00F917C2"/>
    <w:rsid w:val="00F9334C"/>
    <w:rsid w:val="00F967C3"/>
    <w:rsid w:val="00F96BF2"/>
    <w:rsid w:val="00FA2E2E"/>
    <w:rsid w:val="00FA50CC"/>
    <w:rsid w:val="00FA5129"/>
    <w:rsid w:val="00FA75EA"/>
    <w:rsid w:val="00FB0FE8"/>
    <w:rsid w:val="00FC1015"/>
    <w:rsid w:val="00FC18B5"/>
    <w:rsid w:val="00FC3839"/>
    <w:rsid w:val="00FC47E6"/>
    <w:rsid w:val="00FC4B72"/>
    <w:rsid w:val="00FD310D"/>
    <w:rsid w:val="00FD3332"/>
    <w:rsid w:val="00FE75E2"/>
    <w:rsid w:val="00FF6926"/>
    <w:rsid w:val="00FF795B"/>
    <w:rsid w:val="4D949BE8"/>
    <w:rsid w:val="636272CB"/>
    <w:rsid w:val="6D72D8E2"/>
    <w:rsid w:val="6FB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C317C"/>
  <w15:chartTrackingRefBased/>
  <w15:docId w15:val="{72271858-6B01-4393-AAAA-7DE98902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BE6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71A5"/>
    <w:pPr>
      <w:keepNext/>
      <w:keepLines/>
      <w:shd w:val="clear" w:color="auto" w:fill="D9D9D9"/>
      <w:spacing w:before="240" w:after="120"/>
      <w:ind w:right="-76"/>
      <w:outlineLvl w:val="0"/>
    </w:pPr>
    <w:rPr>
      <w:rFonts w:cs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0DB"/>
    <w:pPr>
      <w:keepNext/>
      <w:keepLines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1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F7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1A5"/>
    <w:rPr>
      <w:rFonts w:eastAsia="Times New Roman" w:cs="Arial"/>
      <w:b/>
      <w:bCs/>
      <w:sz w:val="28"/>
      <w:szCs w:val="28"/>
      <w:shd w:val="clear" w:color="auto" w:fill="D9D9D9"/>
    </w:rPr>
  </w:style>
  <w:style w:type="paragraph" w:styleId="ListParagraph">
    <w:name w:val="List Paragraph"/>
    <w:basedOn w:val="Normal"/>
    <w:next w:val="Normal"/>
    <w:link w:val="ListParagraphChar"/>
    <w:autoRedefine/>
    <w:uiPriority w:val="34"/>
    <w:qFormat/>
    <w:rsid w:val="004865D4"/>
    <w:pPr>
      <w:keepNext/>
      <w:keepLines/>
      <w:numPr>
        <w:numId w:val="5"/>
      </w:numPr>
      <w:shd w:val="clear" w:color="auto" w:fill="FFFFFF"/>
      <w:spacing w:before="200" w:beforeAutospacing="1"/>
      <w:jc w:val="both"/>
      <w:outlineLvl w:val="1"/>
    </w:pPr>
    <w:rPr>
      <w:b/>
      <w:color w:val="000000" w:themeColor="text1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940DB"/>
    <w:rPr>
      <w:rFonts w:ascii="Times New Roman" w:eastAsia="Times New Roman" w:hAnsi="Times New Roman" w:cs="Times New Roman"/>
      <w:b/>
      <w:bCs/>
      <w:color w:val="4F81BD"/>
      <w:sz w:val="26"/>
      <w:szCs w:val="26"/>
    </w:rPr>
  </w:style>
  <w:style w:type="paragraph" w:customStyle="1" w:styleId="DSYeuCau">
    <w:name w:val="DS_YeuCau"/>
    <w:basedOn w:val="Normal"/>
    <w:next w:val="Normal"/>
    <w:link w:val="DSYeuCauChar"/>
    <w:autoRedefine/>
    <w:qFormat/>
    <w:rsid w:val="000A1CB5"/>
    <w:pPr>
      <w:numPr>
        <w:numId w:val="4"/>
      </w:numPr>
      <w:spacing w:after="60"/>
    </w:pPr>
    <w:rPr>
      <w:sz w:val="20"/>
      <w:szCs w:val="20"/>
    </w:rPr>
  </w:style>
  <w:style w:type="paragraph" w:customStyle="1" w:styleId="PB0">
    <w:name w:val="PB0"/>
    <w:basedOn w:val="Normal"/>
    <w:link w:val="PB0Char"/>
    <w:autoRedefine/>
    <w:qFormat/>
    <w:rsid w:val="00FF6926"/>
    <w:pPr>
      <w:spacing w:after="60"/>
      <w:ind w:left="284"/>
      <w:jc w:val="both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865D4"/>
    <w:rPr>
      <w:rFonts w:ascii="Times New Roman" w:eastAsia="Times New Roman" w:hAnsi="Times New Roman"/>
      <w:b/>
      <w:color w:val="000000" w:themeColor="text1"/>
      <w:sz w:val="24"/>
      <w:szCs w:val="24"/>
      <w:u w:val="single"/>
      <w:shd w:val="clear" w:color="auto" w:fill="FFFFFF"/>
    </w:rPr>
  </w:style>
  <w:style w:type="character" w:customStyle="1" w:styleId="DSYeuCauChar">
    <w:name w:val="DS_YeuCau Char"/>
    <w:basedOn w:val="ListParagraphChar"/>
    <w:link w:val="DSYeuCau"/>
    <w:rsid w:val="000A1CB5"/>
    <w:rPr>
      <w:rFonts w:ascii="Times New Roman" w:eastAsia="Times New Roman" w:hAnsi="Times New Roman"/>
      <w:b w:val="0"/>
      <w:color w:val="000000" w:themeColor="text1"/>
      <w:sz w:val="24"/>
      <w:szCs w:val="24"/>
      <w:u w:val="single"/>
      <w:shd w:val="clear" w:color="auto" w:fill="FFFFFF"/>
    </w:rPr>
  </w:style>
  <w:style w:type="paragraph" w:customStyle="1" w:styleId="PB1">
    <w:name w:val="PB1"/>
    <w:basedOn w:val="ListParagraph"/>
    <w:link w:val="PB1Char"/>
    <w:autoRedefine/>
    <w:qFormat/>
    <w:rsid w:val="00697B23"/>
    <w:pPr>
      <w:ind w:left="426" w:hanging="283"/>
    </w:pPr>
  </w:style>
  <w:style w:type="character" w:customStyle="1" w:styleId="PB0Char">
    <w:name w:val="PB0 Char"/>
    <w:basedOn w:val="DefaultParagraphFont"/>
    <w:link w:val="PB0"/>
    <w:rsid w:val="00FF6926"/>
  </w:style>
  <w:style w:type="paragraph" w:styleId="TOCHeading">
    <w:name w:val="TOC Heading"/>
    <w:basedOn w:val="Heading1"/>
    <w:next w:val="Normal"/>
    <w:uiPriority w:val="39"/>
    <w:unhideWhenUsed/>
    <w:qFormat/>
    <w:rsid w:val="002F3B39"/>
    <w:pPr>
      <w:spacing w:before="480"/>
      <w:outlineLvl w:val="9"/>
    </w:pPr>
  </w:style>
  <w:style w:type="character" w:customStyle="1" w:styleId="PB1Char">
    <w:name w:val="PB1 Char"/>
    <w:basedOn w:val="ListParagraphChar"/>
    <w:link w:val="PB1"/>
    <w:rsid w:val="00697B23"/>
    <w:rPr>
      <w:rFonts w:ascii="Times New Roman" w:eastAsia="Times New Roman" w:hAnsi="Times New Roman"/>
      <w:b/>
      <w:color w:val="000000" w:themeColor="text1"/>
      <w:sz w:val="24"/>
      <w:szCs w:val="24"/>
      <w:u w:val="single"/>
      <w:shd w:val="clear" w:color="auto" w:fill="FFFFFF"/>
    </w:rPr>
  </w:style>
  <w:style w:type="paragraph" w:styleId="TOC1">
    <w:name w:val="toc 1"/>
    <w:basedOn w:val="Normal"/>
    <w:next w:val="Normal"/>
    <w:autoRedefine/>
    <w:uiPriority w:val="39"/>
    <w:unhideWhenUsed/>
    <w:rsid w:val="00371A4F"/>
    <w:pPr>
      <w:tabs>
        <w:tab w:val="right" w:leader="dot" w:pos="962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3B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F3B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B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B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43DD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B2">
    <w:name w:val="PB2"/>
    <w:basedOn w:val="PB1"/>
    <w:link w:val="PB2Char"/>
    <w:autoRedefine/>
    <w:qFormat/>
    <w:rsid w:val="00697B23"/>
    <w:pPr>
      <w:numPr>
        <w:ilvl w:val="1"/>
      </w:numPr>
      <w:ind w:left="851" w:hanging="306"/>
    </w:pPr>
  </w:style>
  <w:style w:type="paragraph" w:customStyle="1" w:styleId="PTble">
    <w:name w:val="PTble"/>
    <w:basedOn w:val="Normal"/>
    <w:link w:val="PTbleChar"/>
    <w:qFormat/>
    <w:rsid w:val="00922392"/>
    <w:rPr>
      <w:sz w:val="20"/>
    </w:rPr>
  </w:style>
  <w:style w:type="character" w:customStyle="1" w:styleId="PB2Char">
    <w:name w:val="PB2 Char"/>
    <w:basedOn w:val="PB1Char"/>
    <w:link w:val="PB2"/>
    <w:rsid w:val="00697B23"/>
    <w:rPr>
      <w:rFonts w:ascii="Times New Roman" w:eastAsia="Times New Roman" w:hAnsi="Times New Roman"/>
      <w:b/>
      <w:color w:val="000000" w:themeColor="text1"/>
      <w:sz w:val="24"/>
      <w:szCs w:val="24"/>
      <w:u w:val="single"/>
      <w:shd w:val="clear" w:color="auto" w:fill="FFFFFF"/>
    </w:rPr>
  </w:style>
  <w:style w:type="paragraph" w:styleId="CommentText">
    <w:name w:val="annotation text"/>
    <w:basedOn w:val="Normal"/>
    <w:link w:val="CommentTextChar"/>
    <w:uiPriority w:val="99"/>
    <w:semiHidden/>
    <w:rsid w:val="005E64CE"/>
    <w:pPr>
      <w:spacing w:before="120" w:line="360" w:lineRule="auto"/>
      <w:ind w:left="547"/>
    </w:pPr>
    <w:rPr>
      <w:rFonts w:ascii="Tahoma" w:eastAsia="MS Mincho" w:hAnsi="Tahoma"/>
      <w:sz w:val="20"/>
      <w:szCs w:val="20"/>
    </w:rPr>
  </w:style>
  <w:style w:type="character" w:customStyle="1" w:styleId="PTbleChar">
    <w:name w:val="PTble Char"/>
    <w:basedOn w:val="DefaultParagraphFont"/>
    <w:link w:val="PTble"/>
    <w:rsid w:val="00922392"/>
    <w:rPr>
      <w:szCs w:val="22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64CE"/>
    <w:rPr>
      <w:rFonts w:ascii="Tahoma" w:eastAsia="MS Mincho" w:hAnsi="Tahoma"/>
      <w:lang w:val="en-US" w:eastAsia="en-US"/>
    </w:rPr>
  </w:style>
  <w:style w:type="paragraph" w:styleId="Footer">
    <w:name w:val="footer"/>
    <w:basedOn w:val="Normal"/>
    <w:link w:val="FooterChar"/>
    <w:rsid w:val="005E64CE"/>
    <w:pPr>
      <w:tabs>
        <w:tab w:val="center" w:pos="4320"/>
        <w:tab w:val="right" w:pos="8640"/>
      </w:tabs>
      <w:spacing w:before="120" w:line="360" w:lineRule="auto"/>
      <w:ind w:left="547"/>
    </w:pPr>
    <w:rPr>
      <w:rFonts w:ascii="Tahoma" w:eastAsia="MS Mincho" w:hAnsi="Tahoma"/>
      <w:sz w:val="20"/>
      <w:szCs w:val="20"/>
    </w:rPr>
  </w:style>
  <w:style w:type="character" w:customStyle="1" w:styleId="FooterChar">
    <w:name w:val="Footer Char"/>
    <w:basedOn w:val="DefaultParagraphFont"/>
    <w:link w:val="Footer"/>
    <w:semiHidden/>
    <w:rsid w:val="005E64CE"/>
    <w:rPr>
      <w:rFonts w:ascii="Tahoma" w:eastAsia="MS Mincho" w:hAnsi="Tahoma"/>
      <w:lang w:val="en-US" w:eastAsia="en-US"/>
    </w:rPr>
  </w:style>
  <w:style w:type="paragraph" w:customStyle="1" w:styleId="NormalText">
    <w:name w:val="NormalText"/>
    <w:autoRedefine/>
    <w:rsid w:val="005E64CE"/>
    <w:pPr>
      <w:autoSpaceDE w:val="0"/>
      <w:autoSpaceDN w:val="0"/>
      <w:spacing w:before="120" w:line="360" w:lineRule="auto"/>
      <w:ind w:left="2520" w:hanging="1800"/>
    </w:pPr>
    <w:rPr>
      <w:rFonts w:ascii="Tahoma" w:eastAsia="MS Mincho" w:hAnsi="Tahoma" w:cs="Tahoma"/>
      <w:noProof/>
      <w:szCs w:val="24"/>
    </w:rPr>
  </w:style>
  <w:style w:type="paragraph" w:customStyle="1" w:styleId="HeadingLv1">
    <w:name w:val="Heading Lv1"/>
    <w:basedOn w:val="Normal"/>
    <w:autoRedefine/>
    <w:rsid w:val="00730E39"/>
    <w:pPr>
      <w:autoSpaceDE w:val="0"/>
      <w:autoSpaceDN w:val="0"/>
      <w:spacing w:before="120" w:after="120" w:line="240" w:lineRule="atLeast"/>
      <w:ind w:left="131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5E64CE"/>
    <w:rPr>
      <w:bCs w:val="0"/>
      <w:color w:val="008000"/>
    </w:rPr>
  </w:style>
  <w:style w:type="paragraph" w:customStyle="1" w:styleId="Bang">
    <w:name w:val="Bang"/>
    <w:basedOn w:val="Normal"/>
    <w:rsid w:val="005E64CE"/>
    <w:pPr>
      <w:autoSpaceDE w:val="0"/>
      <w:autoSpaceDN w:val="0"/>
      <w:spacing w:before="80" w:after="80"/>
    </w:pPr>
    <w:rPr>
      <w:rFonts w:ascii="Tahoma" w:eastAsia="MS Mincho" w:hAnsi="Tahoma" w:cs="Tahoma"/>
      <w:bCs/>
      <w:noProof/>
      <w:color w:val="000000"/>
      <w:sz w:val="20"/>
      <w:szCs w:val="20"/>
    </w:rPr>
  </w:style>
  <w:style w:type="paragraph" w:styleId="Header">
    <w:name w:val="header"/>
    <w:aliases w:val="Chapter Name"/>
    <w:basedOn w:val="Normal"/>
    <w:link w:val="HeaderChar"/>
    <w:unhideWhenUsed/>
    <w:rsid w:val="00DA3871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DA3871"/>
    <w:rPr>
      <w:sz w:val="22"/>
      <w:szCs w:val="22"/>
      <w:lang w:eastAsia="en-US"/>
    </w:rPr>
  </w:style>
  <w:style w:type="character" w:styleId="PageNumber">
    <w:name w:val="page number"/>
    <w:basedOn w:val="DefaultParagraphFont"/>
    <w:semiHidden/>
    <w:rsid w:val="00DA3871"/>
  </w:style>
  <w:style w:type="paragraph" w:customStyle="1" w:styleId="HeadingBig">
    <w:name w:val="Heading Big"/>
    <w:basedOn w:val="Normal"/>
    <w:rsid w:val="00AF70F7"/>
    <w:pPr>
      <w:widowControl w:val="0"/>
      <w:spacing w:before="120"/>
      <w:jc w:val="center"/>
    </w:pPr>
    <w:rPr>
      <w:rFonts w:ascii="Swis721 BlkEx BT" w:hAnsi="Swis721 BlkEx BT"/>
      <w:b/>
      <w:bCs/>
      <w:i/>
      <w:iCs/>
      <w:color w:val="6E2500"/>
      <w:spacing w:val="30"/>
      <w:sz w:val="40"/>
      <w:szCs w:val="32"/>
    </w:rPr>
  </w:style>
  <w:style w:type="paragraph" w:customStyle="1" w:styleId="NormalH">
    <w:name w:val="NormalH"/>
    <w:basedOn w:val="Normal"/>
    <w:autoRedefine/>
    <w:rsid w:val="00171177"/>
    <w:pPr>
      <w:keepLines/>
      <w:pageBreakBefore/>
      <w:tabs>
        <w:tab w:val="left" w:pos="2160"/>
        <w:tab w:val="right" w:pos="5040"/>
        <w:tab w:val="left" w:pos="5760"/>
        <w:tab w:val="right" w:pos="8640"/>
      </w:tabs>
      <w:spacing w:before="360" w:after="240"/>
      <w:jc w:val="both"/>
    </w:pPr>
    <w:rPr>
      <w:rFonts w:cs="Arial"/>
      <w:b/>
      <w:bCs/>
      <w:caps/>
      <w:sz w:val="20"/>
    </w:rPr>
  </w:style>
  <w:style w:type="paragraph" w:customStyle="1" w:styleId="Bangheader">
    <w:name w:val="Bangheader"/>
    <w:basedOn w:val="Heading7"/>
    <w:autoRedefine/>
    <w:rsid w:val="00AF70F7"/>
    <w:pPr>
      <w:autoSpaceDE w:val="0"/>
      <w:autoSpaceDN w:val="0"/>
      <w:spacing w:before="80" w:after="80"/>
      <w:jc w:val="center"/>
    </w:pPr>
    <w:rPr>
      <w:rFonts w:ascii="Arial" w:eastAsia="MS Mincho" w:hAnsi="Arial" w:cs="Tahoma"/>
      <w:b/>
      <w:iCs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F7"/>
    <w:rPr>
      <w:rFonts w:ascii="Calibri" w:eastAsia="Times New Roman" w:hAnsi="Calibri" w:cs="Times New Roman"/>
      <w:sz w:val="24"/>
      <w:szCs w:val="24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3F684D"/>
    <w:rPr>
      <w:sz w:val="16"/>
      <w:szCs w:val="16"/>
    </w:rPr>
  </w:style>
  <w:style w:type="paragraph" w:customStyle="1" w:styleId="Heading61">
    <w:name w:val="Heading 61"/>
    <w:basedOn w:val="Normal"/>
    <w:qFormat/>
    <w:rsid w:val="00DC37F7"/>
    <w:pPr>
      <w:spacing w:before="100"/>
    </w:pPr>
    <w:rPr>
      <w:rFonts w:eastAsiaTheme="minorEastAsia" w:cstheme="minorBidi"/>
      <w:b/>
      <w:color w:val="806000" w:themeColor="accent4" w:themeShade="80"/>
      <w:szCs w:val="20"/>
      <w:lang w:eastAsia="ja-JP"/>
    </w:rPr>
  </w:style>
  <w:style w:type="paragraph" w:customStyle="1" w:styleId="SourceCode">
    <w:name w:val="SourceCode"/>
    <w:basedOn w:val="Normal"/>
    <w:qFormat/>
    <w:rsid w:val="00867581"/>
    <w:pPr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after="120"/>
    </w:pPr>
    <w:rPr>
      <w:rFonts w:eastAsiaTheme="minorEastAsia" w:cstheme="minorBidi"/>
      <w:sz w:val="20"/>
      <w:szCs w:val="20"/>
      <w:lang w:eastAsia="ja-JP"/>
    </w:rPr>
  </w:style>
  <w:style w:type="paragraph" w:customStyle="1" w:styleId="Style2">
    <w:name w:val="Style2"/>
    <w:basedOn w:val="Heading2"/>
    <w:link w:val="Style2Char"/>
    <w:qFormat/>
    <w:rsid w:val="00330F23"/>
    <w:rPr>
      <w:rFonts w:ascii="Arial" w:hAnsi="Arial"/>
      <w:color w:val="auto"/>
      <w:sz w:val="22"/>
      <w:u w:val="single"/>
    </w:rPr>
  </w:style>
  <w:style w:type="character" w:customStyle="1" w:styleId="Style2Char">
    <w:name w:val="Style2 Char"/>
    <w:basedOn w:val="DefaultParagraphFont"/>
    <w:link w:val="Style2"/>
    <w:rsid w:val="00330F23"/>
    <w:rPr>
      <w:rFonts w:eastAsia="Times New Roman"/>
      <w:b/>
      <w:bCs/>
      <w:sz w:val="22"/>
      <w:szCs w:val="26"/>
      <w:u w:val="single"/>
      <w:lang w:val="vi-VN"/>
    </w:rPr>
  </w:style>
  <w:style w:type="numbering" w:customStyle="1" w:styleId="ImportedStyle1">
    <w:name w:val="Imported Style 1"/>
    <w:rsid w:val="008A0793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AB2652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B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vi-VN"/>
    </w:rPr>
  </w:style>
  <w:style w:type="character" w:styleId="HTMLCode">
    <w:name w:val="HTML Code"/>
    <w:basedOn w:val="DefaultParagraphFont"/>
    <w:uiPriority w:val="99"/>
    <w:semiHidden/>
    <w:unhideWhenUsed/>
    <w:rsid w:val="00BE58E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1A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vi-VN"/>
    </w:rPr>
  </w:style>
  <w:style w:type="character" w:styleId="Strong">
    <w:name w:val="Strong"/>
    <w:basedOn w:val="DefaultParagraphFont"/>
    <w:uiPriority w:val="22"/>
    <w:qFormat/>
    <w:rsid w:val="008A74F1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3D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57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1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8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2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09247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0471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261426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050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05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5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2885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2972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958258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684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2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4360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8986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14397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41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://localhost:4200/manager/question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9.png"/><Relationship Id="rId21" Type="http://schemas.openxmlformats.org/officeDocument/2006/relationships/hyperlink" Target="http://localhost:4200/about" TargetMode="External"/><Relationship Id="rId34" Type="http://schemas.openxmlformats.org/officeDocument/2006/relationships/image" Target="media/image14.png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4200/quizzes" TargetMode="Externa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localhost:4200/auth/register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://localhost:4200" TargetMode="External"/><Relationship Id="rId23" Type="http://schemas.openxmlformats.org/officeDocument/2006/relationships/hyperlink" Target="http://localhost:4200/auth/login" TargetMode="External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hyperlink" Target="http://localhost:4200/manager/user" TargetMode="External"/><Relationship Id="rId31" Type="http://schemas.openxmlformats.org/officeDocument/2006/relationships/image" Target="media/image11.png"/><Relationship Id="rId4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://localhost:4200/contact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://localhost:4200/manager/quiz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fontTable" Target="fontTable.xml"/><Relationship Id="rId20" Type="http://schemas.openxmlformats.org/officeDocument/2006/relationships/hyperlink" Target="http://localhost:4200/manager/role" TargetMode="External"/><Relationship Id="rId41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SOFT\SERVER%20GST\86.WIP\5.Content\Fresher\FR.Dev_v4.0\T_DevJava\JPL\2_Labs\Short\JLP.S.L201\Template_Training%20Assign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d22854-e306-478f-bdc8-d341a49ba7cf" xsi:nil="true"/>
    <lcf76f155ced4ddcb4097134ff3c332f xmlns="fdf7c76c-27fb-4e64-a31b-b327cd9dae2a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28CF09F394974384566E65EE47413A" ma:contentTypeVersion="16" ma:contentTypeDescription="Create a new document." ma:contentTypeScope="" ma:versionID="ee829b5bad6554ea3d72766c2b2f8629">
  <xsd:schema xmlns:xsd="http://www.w3.org/2001/XMLSchema" xmlns:xs="http://www.w3.org/2001/XMLSchema" xmlns:p="http://schemas.microsoft.com/office/2006/metadata/properties" xmlns:ns1="http://schemas.microsoft.com/sharepoint/v3" xmlns:ns2="fdf7c76c-27fb-4e64-a31b-b327cd9dae2a" xmlns:ns3="14d22854-e306-478f-bdc8-d341a49ba7cf" targetNamespace="http://schemas.microsoft.com/office/2006/metadata/properties" ma:root="true" ma:fieldsID="adfc948068c8e09931cfb5afac48a044" ns1:_="" ns2:_="" ns3:_="">
    <xsd:import namespace="http://schemas.microsoft.com/sharepoint/v3"/>
    <xsd:import namespace="fdf7c76c-27fb-4e64-a31b-b327cd9dae2a"/>
    <xsd:import namespace="14d22854-e306-478f-bdc8-d341a49ba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7c76c-27fb-4e64-a31b-b327cd9da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22854-e306-478f-bdc8-d341a49ba7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ea1e68-4573-45f1-999c-2bd3829cc08b}" ma:internalName="TaxCatchAll" ma:showField="CatchAllData" ma:web="14d22854-e306-478f-bdc8-d341a49ba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37BCE-ADC3-4562-8443-F407D9899BD5}">
  <ds:schemaRefs>
    <ds:schemaRef ds:uri="http://schemas.microsoft.com/office/2006/metadata/properties"/>
    <ds:schemaRef ds:uri="http://schemas.microsoft.com/office/infopath/2007/PartnerControls"/>
    <ds:schemaRef ds:uri="14d22854-e306-478f-bdc8-d341a49ba7cf"/>
    <ds:schemaRef ds:uri="fdf7c76c-27fb-4e64-a31b-b327cd9dae2a"/>
  </ds:schemaRefs>
</ds:datastoreItem>
</file>

<file path=customXml/itemProps2.xml><?xml version="1.0" encoding="utf-8"?>
<ds:datastoreItem xmlns:ds="http://schemas.openxmlformats.org/officeDocument/2006/customXml" ds:itemID="{B47805E9-9664-4E53-9D04-0AFBD513FF7B}"/>
</file>

<file path=customXml/itemProps3.xml><?xml version="1.0" encoding="utf-8"?>
<ds:datastoreItem xmlns:ds="http://schemas.openxmlformats.org/officeDocument/2006/customXml" ds:itemID="{7E096309-81B1-4B7B-B89A-7484701D98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C49D42-ECAC-465C-9F00-23586BE0B80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b512a4e-bb54-4328-ad34-d43205aaa1ec}" enabled="1" method="Standard" siteId="{f01e930a-b52e-42b1-b70f-a8882b5d043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Template_Training%20Assignments.dotx</Template>
  <TotalTime>0</TotalTime>
  <Pages>1</Pages>
  <Words>3147</Words>
  <Characters>17938</Characters>
  <Application>Microsoft Office Word</Application>
  <DocSecurity>0</DocSecurity>
  <Lines>149</Lines>
  <Paragraphs>42</Paragraphs>
  <ScaleCrop>false</ScaleCrop>
  <Company/>
  <LinksUpToDate>false</LinksUpToDate>
  <CharactersWithSpaces>21043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1/1</dc:subject>
  <dc:creator>Nguyen Thi Dieu (FA.TOD)</dc:creator>
  <cp:keywords>Training, Assignments</cp:keywords>
  <dc:description/>
  <cp:lastModifiedBy>Cong Dinh Xuan</cp:lastModifiedBy>
  <cp:revision>255</cp:revision>
  <cp:lastPrinted>2019-06-10T04:15:00Z</cp:lastPrinted>
  <dcterms:created xsi:type="dcterms:W3CDTF">2025-06-12T02:36:00Z</dcterms:created>
  <dcterms:modified xsi:type="dcterms:W3CDTF">2025-06-12T02:36:00Z</dcterms:modified>
  <cp:category>Template</cp:category>
  <cp:contentStatus>20/11/2012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0x0101004528CF09F394974384566E65EE47413A</vt:lpwstr>
  </property>
  <property fmtid="{D5CDD505-2E9C-101B-9397-08002B2CF9AE}" pid="3" name="Order">
    <vt:r8>223242000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